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70F" w:rsidRPr="00DF3A08" w:rsidRDefault="00A8070F" w:rsidP="00A96FE6">
      <w:pPr>
        <w:pStyle w:val="a9"/>
        <w:jc w:val="center"/>
      </w:pPr>
      <w:bookmarkStart w:id="0" w:name="_GoBack"/>
      <w:bookmarkEnd w:id="0"/>
      <w:r w:rsidRPr="00DF3A08">
        <w:t>СВОДКА КАБЕЛЕЙ И ПРОВОДОВ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4394"/>
        <w:gridCol w:w="2977"/>
      </w:tblGrid>
      <w:tr w:rsidR="00A8070F" w:rsidRPr="00DF3A08" w:rsidTr="00A8070F">
        <w:tblPrEx>
          <w:tblCellMar>
            <w:top w:w="0" w:type="dxa"/>
            <w:bottom w:w="0" w:type="dxa"/>
          </w:tblCellMar>
        </w:tblPrEx>
        <w:trPr>
          <w:trHeight w:val="840"/>
          <w:tblHeader/>
        </w:trPr>
        <w:tc>
          <w:tcPr>
            <w:tcW w:w="2977" w:type="dxa"/>
            <w:tcBorders>
              <w:top w:val="single" w:sz="12" w:space="0" w:color="auto"/>
              <w:left w:val="nil"/>
              <w:bottom w:val="double" w:sz="12" w:space="0" w:color="auto"/>
              <w:right w:val="single" w:sz="12" w:space="0" w:color="auto"/>
            </w:tcBorders>
            <w:vAlign w:val="center"/>
          </w:tcPr>
          <w:p w:rsidR="00A8070F" w:rsidRPr="00A96FE6" w:rsidRDefault="00A8070F" w:rsidP="00A8070F">
            <w:pPr>
              <w:jc w:val="center"/>
              <w:rPr>
                <w:rFonts w:cs="Arial"/>
              </w:rPr>
            </w:pPr>
            <w:r w:rsidRPr="00A96FE6">
              <w:rPr>
                <w:rFonts w:cs="Arial"/>
              </w:rPr>
              <w:t>Марка</w:t>
            </w:r>
          </w:p>
        </w:tc>
        <w:tc>
          <w:tcPr>
            <w:tcW w:w="4394" w:type="dxa"/>
            <w:tcBorders>
              <w:top w:val="single" w:sz="12" w:space="0" w:color="auto"/>
              <w:left w:val="nil"/>
              <w:bottom w:val="double" w:sz="12" w:space="0" w:color="auto"/>
              <w:right w:val="single" w:sz="12" w:space="0" w:color="auto"/>
            </w:tcBorders>
            <w:vAlign w:val="center"/>
          </w:tcPr>
          <w:p w:rsidR="00A8070F" w:rsidRPr="00A96FE6" w:rsidRDefault="00A8070F" w:rsidP="00A8070F">
            <w:pPr>
              <w:jc w:val="center"/>
              <w:rPr>
                <w:rFonts w:cs="Arial"/>
              </w:rPr>
            </w:pPr>
            <w:r w:rsidRPr="00A96FE6">
              <w:rPr>
                <w:rFonts w:cs="Arial"/>
              </w:rPr>
              <w:t>Число жил, сечение, напряжение</w:t>
            </w:r>
          </w:p>
        </w:tc>
        <w:tc>
          <w:tcPr>
            <w:tcW w:w="2977" w:type="dxa"/>
            <w:tcBorders>
              <w:top w:val="single" w:sz="12" w:space="0" w:color="auto"/>
              <w:left w:val="nil"/>
              <w:bottom w:val="double" w:sz="12" w:space="0" w:color="auto"/>
              <w:right w:val="nil"/>
            </w:tcBorders>
            <w:vAlign w:val="center"/>
          </w:tcPr>
          <w:p w:rsidR="00A8070F" w:rsidRPr="00A96FE6" w:rsidRDefault="00A8070F" w:rsidP="00A8070F">
            <w:pPr>
              <w:jc w:val="center"/>
              <w:rPr>
                <w:rFonts w:cs="Arial"/>
              </w:rPr>
            </w:pPr>
            <w:r w:rsidRPr="00A96FE6">
              <w:rPr>
                <w:rFonts w:cs="Arial"/>
              </w:rPr>
              <w:t>Длина, м</w:t>
            </w:r>
          </w:p>
        </w:tc>
      </w:tr>
      <w:tr w:rsidR="003B615D" w:rsidRPr="00DF3A08" w:rsidTr="001A391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3B615D" w:rsidRPr="00A96FE6" w:rsidRDefault="00026D52" w:rsidP="00FC7F09">
            <w:pPr>
              <w:jc w:val="center"/>
              <w:rPr>
                <w:rFonts w:cs="Arial"/>
                <w:lang w:eastAsia="en-US"/>
              </w:rPr>
            </w:pPr>
            <w:r>
              <w:rPr>
                <w:rFonts w:cs="Arial"/>
              </w:rPr>
              <w:t>F/UTP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15D" w:rsidRPr="00A96FE6" w:rsidRDefault="00026D52" w:rsidP="003D6C4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Cat6 ZH нг(А)-HF 4×2×0,57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B615D" w:rsidRPr="00A32B63" w:rsidRDefault="00026D52" w:rsidP="00A32B6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val="en-US"/>
              </w:rPr>
              <w:t>190</w:t>
            </w:r>
          </w:p>
        </w:tc>
      </w:tr>
      <w:tr w:rsidR="00026D52" w:rsidRPr="00DF3A08" w:rsidTr="001A391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26D52" w:rsidRDefault="00026D52" w:rsidP="00FC7F0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U/UTP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6D52" w:rsidRDefault="00026D52" w:rsidP="003D6C4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Cat6 ZH нг(А)-HF 4×2×0,57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26D52" w:rsidRDefault="00026D52" w:rsidP="00A32B63">
            <w:pPr>
              <w:jc w:val="center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cs="Arial"/>
                <w:color w:val="000000"/>
                <w:sz w:val="22"/>
                <w:szCs w:val="22"/>
                <w:lang w:val="en-US"/>
              </w:rPr>
              <w:t>154</w:t>
            </w:r>
          </w:p>
        </w:tc>
      </w:tr>
      <w:tr w:rsidR="00026D52" w:rsidRPr="00DF3A08" w:rsidTr="001A391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26D52" w:rsidRDefault="00026D52" w:rsidP="00FC7F0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КПСВВнг(А)-LS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6D52" w:rsidRDefault="00026D52" w:rsidP="003D6C4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1×2×0,75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26D52" w:rsidRDefault="00026D52" w:rsidP="00A32B63">
            <w:pPr>
              <w:jc w:val="center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cs="Arial"/>
                <w:color w:val="000000"/>
                <w:sz w:val="22"/>
                <w:szCs w:val="22"/>
                <w:lang w:val="en-US"/>
              </w:rPr>
              <w:t>7</w:t>
            </w:r>
          </w:p>
        </w:tc>
      </w:tr>
      <w:tr w:rsidR="00026D52" w:rsidRPr="00DF3A08" w:rsidTr="001A391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26D52" w:rsidRDefault="00026D52" w:rsidP="00FC7F0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КПСВВнг(А)-LS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6D52" w:rsidRDefault="00026D52" w:rsidP="003D6C4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2×2×0,75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26D52" w:rsidRDefault="00026D52" w:rsidP="00A32B63">
            <w:pPr>
              <w:jc w:val="center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cs="Arial"/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026D52" w:rsidRPr="00DF3A08" w:rsidTr="001A391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26D52" w:rsidRDefault="00026D52" w:rsidP="00FC7F0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КПСВВнг(А)-LS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6D52" w:rsidRDefault="00026D52" w:rsidP="003D6C4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2×2×1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26D52" w:rsidRDefault="00026D52" w:rsidP="00A32B63">
            <w:pPr>
              <w:jc w:val="center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cs="Arial"/>
                <w:color w:val="000000"/>
                <w:sz w:val="22"/>
                <w:szCs w:val="22"/>
                <w:lang w:val="en-US"/>
              </w:rPr>
              <w:t>21</w:t>
            </w:r>
          </w:p>
        </w:tc>
      </w:tr>
      <w:tr w:rsidR="00026D52" w:rsidRPr="00DF3A08" w:rsidTr="001A391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26D52" w:rsidRDefault="00026D52" w:rsidP="00FC7F0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КПСВВнг(А)-LS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6D52" w:rsidRDefault="00026D52" w:rsidP="003D6C4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3×2×1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26D52" w:rsidRDefault="00026D52" w:rsidP="00A32B63">
            <w:pPr>
              <w:jc w:val="center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cs="Arial"/>
                <w:color w:val="000000"/>
                <w:sz w:val="22"/>
                <w:szCs w:val="22"/>
                <w:lang w:val="en-US"/>
              </w:rPr>
              <w:t>161</w:t>
            </w:r>
          </w:p>
        </w:tc>
      </w:tr>
    </w:tbl>
    <w:p w:rsidR="00A8070F" w:rsidRPr="00DF3A08" w:rsidRDefault="00A8070F" w:rsidP="00BF3B97">
      <w:pPr>
        <w:spacing w:before="240" w:after="120"/>
        <w:jc w:val="center"/>
        <w:rPr>
          <w:rFonts w:ascii="ISOCPEUR" w:hAnsi="ISOCPEUR"/>
          <w:sz w:val="22"/>
          <w:szCs w:val="22"/>
        </w:rPr>
        <w:sectPr w:rsidR="00A8070F" w:rsidRPr="00DF3A08" w:rsidSect="0068129D">
          <w:headerReference w:type="default" r:id="rId12"/>
          <w:footerReference w:type="default" r:id="rId13"/>
          <w:headerReference w:type="first" r:id="rId14"/>
          <w:footerReference w:type="first" r:id="rId15"/>
          <w:pgSz w:w="11907" w:h="16839" w:code="9"/>
          <w:pgMar w:top="397" w:right="397" w:bottom="397" w:left="1134" w:header="0" w:footer="227" w:gutter="0"/>
          <w:cols w:space="720"/>
          <w:titlePg/>
          <w:docGrid w:linePitch="326"/>
        </w:sectPr>
      </w:pPr>
    </w:p>
    <w:p w:rsidR="00BF3B97" w:rsidRPr="00A96FE6" w:rsidRDefault="00BF3B97" w:rsidP="00E90C0E">
      <w:pPr>
        <w:spacing w:before="240" w:after="120"/>
        <w:jc w:val="center"/>
        <w:rPr>
          <w:rFonts w:cs="Arial"/>
          <w:sz w:val="22"/>
          <w:szCs w:val="22"/>
        </w:rPr>
      </w:pPr>
      <w:r w:rsidRPr="00A96FE6">
        <w:rPr>
          <w:rFonts w:cs="Arial"/>
          <w:sz w:val="22"/>
          <w:szCs w:val="22"/>
        </w:rPr>
        <w:lastRenderedPageBreak/>
        <w:t>ТАБЛИЦА СОЕДИНЕНИЙ И ПОДКЛЮЧЕНИЙ</w:t>
      </w:r>
    </w:p>
    <w:tbl>
      <w:tblPr>
        <w:tblW w:w="22255" w:type="dxa"/>
        <w:tblBorders>
          <w:top w:val="single" w:sz="18" w:space="0" w:color="auto"/>
          <w:bottom w:val="single" w:sz="6" w:space="0" w:color="auto"/>
          <w:insideH w:val="single" w:sz="6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"/>
        <w:gridCol w:w="2252"/>
        <w:gridCol w:w="1910"/>
        <w:gridCol w:w="1910"/>
        <w:gridCol w:w="1910"/>
        <w:gridCol w:w="1910"/>
        <w:gridCol w:w="1669"/>
        <w:gridCol w:w="850"/>
        <w:gridCol w:w="851"/>
        <w:gridCol w:w="850"/>
        <w:gridCol w:w="851"/>
        <w:gridCol w:w="850"/>
        <w:gridCol w:w="851"/>
        <w:gridCol w:w="850"/>
        <w:gridCol w:w="851"/>
        <w:gridCol w:w="898"/>
        <w:gridCol w:w="2221"/>
      </w:tblGrid>
      <w:tr w:rsidR="00E90C0E" w:rsidRPr="00A96FE6" w:rsidTr="00F51CEC">
        <w:trPr>
          <w:trHeight w:hRule="exact" w:val="422"/>
          <w:tblHeader/>
        </w:trPr>
        <w:tc>
          <w:tcPr>
            <w:tcW w:w="771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DA3618" w:rsidP="00DA3618">
            <w:pPr>
              <w:suppressAutoHyphens/>
              <w:ind w:left="113" w:right="113"/>
              <w:jc w:val="center"/>
              <w:rPr>
                <w:rFonts w:cs="Arial"/>
                <w:sz w:val="20"/>
                <w:lang w:eastAsia="en-US"/>
              </w:rPr>
            </w:pPr>
            <w:r w:rsidRPr="00A96FE6">
              <w:rPr>
                <w:rFonts w:cs="Arial"/>
                <w:sz w:val="18"/>
                <w:szCs w:val="18"/>
                <w:lang w:eastAsia="en-US"/>
              </w:rPr>
              <w:t>Обозначение к</w:t>
            </w:r>
            <w:r w:rsidRPr="00A96FE6">
              <w:rPr>
                <w:rFonts w:cs="Arial"/>
                <w:sz w:val="18"/>
                <w:szCs w:val="18"/>
                <w:lang w:eastAsia="en-US"/>
              </w:rPr>
              <w:t>а</w:t>
            </w:r>
            <w:r w:rsidRPr="00A96FE6">
              <w:rPr>
                <w:rFonts w:cs="Arial"/>
                <w:sz w:val="18"/>
                <w:szCs w:val="18"/>
                <w:lang w:eastAsia="en-US"/>
              </w:rPr>
              <w:t>беля, провода</w:t>
            </w:r>
          </w:p>
        </w:tc>
        <w:tc>
          <w:tcPr>
            <w:tcW w:w="225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7F7180" w:rsidRDefault="00E90C0E" w:rsidP="002825E1">
            <w:pPr>
              <w:suppressAutoHyphens/>
              <w:jc w:val="center"/>
              <w:rPr>
                <w:rFonts w:cs="Arial"/>
                <w:sz w:val="22"/>
                <w:lang w:eastAsia="en-US"/>
              </w:rPr>
            </w:pPr>
            <w:r w:rsidRPr="00A96FE6">
              <w:rPr>
                <w:rFonts w:cs="Arial"/>
                <w:sz w:val="20"/>
                <w:lang w:eastAsia="en-US"/>
              </w:rPr>
              <w:t xml:space="preserve">Обозначение кабеля, провода по </w:t>
            </w:r>
          </w:p>
          <w:p w:rsidR="00E90C0E" w:rsidRPr="00A96FE6" w:rsidRDefault="00503952" w:rsidP="002825E1">
            <w:pPr>
              <w:suppressAutoHyphens/>
              <w:jc w:val="center"/>
              <w:rPr>
                <w:rFonts w:cs="Arial"/>
                <w:sz w:val="20"/>
                <w:lang w:eastAsia="en-US"/>
              </w:rPr>
            </w:pPr>
            <w:r w:rsidRPr="00503952">
              <w:rPr>
                <w:rFonts w:cs="Arial"/>
                <w:sz w:val="20"/>
                <w:lang w:eastAsia="en-US"/>
              </w:rPr>
              <w:t>AMUR-9000-94S-0010</w:t>
            </w:r>
          </w:p>
        </w:tc>
        <w:tc>
          <w:tcPr>
            <w:tcW w:w="382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20"/>
                <w:lang w:eastAsia="en-US"/>
              </w:rPr>
            </w:pPr>
            <w:r w:rsidRPr="00A96FE6">
              <w:rPr>
                <w:rFonts w:cs="Arial"/>
                <w:sz w:val="20"/>
                <w:lang w:eastAsia="en-US"/>
              </w:rPr>
              <w:t>Откуда идет</w:t>
            </w:r>
          </w:p>
        </w:tc>
        <w:tc>
          <w:tcPr>
            <w:tcW w:w="382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20"/>
                <w:lang w:eastAsia="en-US"/>
              </w:rPr>
            </w:pPr>
            <w:r w:rsidRPr="00A96FE6">
              <w:rPr>
                <w:rFonts w:cs="Arial"/>
                <w:sz w:val="20"/>
                <w:lang w:val="en-US" w:eastAsia="en-US"/>
              </w:rPr>
              <w:t>Куда</w:t>
            </w:r>
            <w:r w:rsidRPr="00A96FE6">
              <w:rPr>
                <w:rFonts w:cs="Arial"/>
                <w:sz w:val="20"/>
                <w:lang w:eastAsia="en-US"/>
              </w:rPr>
              <w:t xml:space="preserve"> поступает</w:t>
            </w:r>
          </w:p>
        </w:tc>
        <w:tc>
          <w:tcPr>
            <w:tcW w:w="166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20"/>
                <w:lang w:eastAsia="en-US"/>
              </w:rPr>
            </w:pPr>
            <w:r w:rsidRPr="00A96FE6">
              <w:rPr>
                <w:rFonts w:cs="Arial"/>
                <w:sz w:val="20"/>
                <w:lang w:eastAsia="en-US"/>
              </w:rPr>
              <w:t>Марка, емкость кабеля</w:t>
            </w:r>
          </w:p>
        </w:tc>
        <w:tc>
          <w:tcPr>
            <w:tcW w:w="680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4F259B" w:rsidRDefault="00E90C0E" w:rsidP="002825E1">
            <w:pPr>
              <w:suppressAutoHyphens/>
              <w:ind w:left="113" w:right="113"/>
              <w:jc w:val="center"/>
              <w:rPr>
                <w:rFonts w:cs="Arial"/>
                <w:sz w:val="20"/>
                <w:lang w:eastAsia="en-US"/>
              </w:rPr>
            </w:pPr>
            <w:r w:rsidRPr="00A96FE6">
              <w:rPr>
                <w:rFonts w:cs="Arial"/>
                <w:sz w:val="20"/>
                <w:lang w:val="en-US" w:eastAsia="en-US"/>
              </w:rPr>
              <w:t>Способ прокладки</w:t>
            </w:r>
            <w:r w:rsidR="004F259B">
              <w:rPr>
                <w:rFonts w:cs="Arial"/>
                <w:sz w:val="20"/>
                <w:lang w:val="en-US" w:eastAsia="en-US"/>
              </w:rPr>
              <w:t xml:space="preserve">, </w:t>
            </w:r>
            <w:r w:rsidR="004F259B">
              <w:rPr>
                <w:rFonts w:cs="Arial"/>
                <w:sz w:val="20"/>
                <w:lang w:eastAsia="en-US"/>
              </w:rPr>
              <w:t>м</w:t>
            </w:r>
          </w:p>
        </w:tc>
        <w:tc>
          <w:tcPr>
            <w:tcW w:w="89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20"/>
                <w:lang w:eastAsia="en-US"/>
              </w:rPr>
            </w:pPr>
            <w:r w:rsidRPr="00A96FE6">
              <w:rPr>
                <w:rFonts w:cs="Arial"/>
                <w:sz w:val="20"/>
                <w:lang w:eastAsia="en-US"/>
              </w:rPr>
              <w:t>Общая длина</w:t>
            </w:r>
          </w:p>
        </w:tc>
        <w:tc>
          <w:tcPr>
            <w:tcW w:w="2221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20"/>
                <w:lang w:eastAsia="en-US"/>
              </w:rPr>
            </w:pPr>
            <w:r w:rsidRPr="00A96FE6">
              <w:rPr>
                <w:rFonts w:cs="Arial"/>
                <w:spacing w:val="-12"/>
                <w:sz w:val="20"/>
                <w:lang w:eastAsia="en-US"/>
              </w:rPr>
              <w:t>Примечание</w:t>
            </w:r>
          </w:p>
        </w:tc>
      </w:tr>
      <w:tr w:rsidR="00E90C0E" w:rsidRPr="00DF3A08" w:rsidTr="00F51CEC">
        <w:trPr>
          <w:cantSplit/>
          <w:trHeight w:hRule="exact" w:val="1464"/>
          <w:tblHeader/>
        </w:trPr>
        <w:tc>
          <w:tcPr>
            <w:tcW w:w="771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>
            <w:pPr>
              <w:rPr>
                <w:rFonts w:ascii="ISOCPEUR" w:hAnsi="ISOCPEUR" w:cs="Arial"/>
                <w:sz w:val="20"/>
                <w:lang w:eastAsia="en-US"/>
              </w:rPr>
            </w:pPr>
          </w:p>
        </w:tc>
        <w:tc>
          <w:tcPr>
            <w:tcW w:w="2252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>
            <w:pPr>
              <w:rPr>
                <w:rFonts w:ascii="ISOCPEUR" w:hAnsi="ISOCPEUR" w:cs="Arial"/>
                <w:sz w:val="20"/>
                <w:lang w:eastAsia="en-US"/>
              </w:rPr>
            </w:pP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20"/>
                <w:lang w:val="en-US" w:eastAsia="en-US"/>
              </w:rPr>
            </w:pPr>
            <w:r w:rsidRPr="00A96FE6">
              <w:rPr>
                <w:rFonts w:cs="Arial"/>
                <w:sz w:val="20"/>
                <w:lang w:val="en-US" w:eastAsia="en-US"/>
              </w:rPr>
              <w:t>Статив, устройство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w w:val="80"/>
                <w:sz w:val="20"/>
                <w:lang w:eastAsia="en-US"/>
              </w:rPr>
            </w:pPr>
            <w:r w:rsidRPr="00A96FE6">
              <w:rPr>
                <w:rFonts w:cs="Arial"/>
                <w:sz w:val="20"/>
                <w:lang w:eastAsia="en-US"/>
              </w:rPr>
              <w:t>Гребенка, разъем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20"/>
                <w:lang w:val="en-US" w:eastAsia="en-US"/>
              </w:rPr>
            </w:pPr>
            <w:r w:rsidRPr="00A96FE6">
              <w:rPr>
                <w:rFonts w:cs="Arial"/>
                <w:sz w:val="20"/>
                <w:lang w:val="en-US" w:eastAsia="en-US"/>
              </w:rPr>
              <w:t>Статив, устройство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w w:val="80"/>
                <w:sz w:val="20"/>
                <w:lang w:eastAsia="en-US"/>
              </w:rPr>
            </w:pPr>
            <w:r w:rsidRPr="00A96FE6">
              <w:rPr>
                <w:rFonts w:cs="Arial"/>
                <w:sz w:val="20"/>
                <w:lang w:eastAsia="en-US"/>
              </w:rPr>
              <w:t>Гребенка, разъем</w:t>
            </w:r>
          </w:p>
        </w:tc>
        <w:tc>
          <w:tcPr>
            <w:tcW w:w="1669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A96FE6" w:rsidRDefault="00E90C0E">
            <w:pPr>
              <w:rPr>
                <w:rFonts w:cs="Arial"/>
                <w:sz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E90C0E" w:rsidP="002825E1">
            <w:pPr>
              <w:suppressAutoHyphens/>
              <w:ind w:left="113" w:right="113"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A96FE6">
              <w:rPr>
                <w:rFonts w:cs="Arial"/>
                <w:sz w:val="18"/>
                <w:szCs w:val="18"/>
                <w:lang w:eastAsia="en-US"/>
              </w:rPr>
              <w:t>В шкафу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E90C0E" w:rsidP="002825E1">
            <w:pPr>
              <w:suppressAutoHyphens/>
              <w:ind w:left="113" w:right="113"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A96FE6">
              <w:rPr>
                <w:rFonts w:cs="Arial"/>
                <w:sz w:val="18"/>
                <w:szCs w:val="18"/>
                <w:lang w:eastAsia="en-US"/>
              </w:rPr>
              <w:t>В лотке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E90C0E" w:rsidP="009422B9">
            <w:pPr>
              <w:suppressAutoHyphens/>
              <w:ind w:left="113" w:right="113"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A96FE6">
              <w:rPr>
                <w:rFonts w:cs="Arial"/>
                <w:sz w:val="18"/>
                <w:szCs w:val="18"/>
                <w:lang w:eastAsia="en-US"/>
              </w:rPr>
              <w:t>В кабель-канале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E90C0E" w:rsidP="002825E1">
            <w:pPr>
              <w:suppressAutoHyphens/>
              <w:ind w:left="113" w:right="113"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A96FE6">
              <w:rPr>
                <w:rFonts w:cs="Arial"/>
                <w:sz w:val="18"/>
                <w:szCs w:val="18"/>
                <w:lang w:eastAsia="en-US"/>
              </w:rPr>
              <w:t>Открыто по конструкциям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E90C0E" w:rsidP="002825E1">
            <w:pPr>
              <w:suppressAutoHyphens/>
              <w:ind w:left="113" w:right="113"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A96FE6">
              <w:rPr>
                <w:rFonts w:cs="Arial"/>
                <w:sz w:val="18"/>
                <w:szCs w:val="18"/>
                <w:lang w:eastAsia="en-US"/>
              </w:rPr>
              <w:t>В гофротрубе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A96FE6">
              <w:rPr>
                <w:rFonts w:cs="Arial"/>
                <w:sz w:val="18"/>
                <w:szCs w:val="18"/>
                <w:lang w:eastAsia="en-US"/>
              </w:rPr>
              <w:t>В металлорукаве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A96FE6">
              <w:rPr>
                <w:rFonts w:cs="Arial"/>
                <w:sz w:val="18"/>
                <w:szCs w:val="18"/>
                <w:lang w:eastAsia="en-US"/>
              </w:rPr>
              <w:t>В трубе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  <w:hideMark/>
          </w:tcPr>
          <w:p w:rsidR="00E90C0E" w:rsidRPr="00A96FE6" w:rsidRDefault="00E90C0E" w:rsidP="002825E1">
            <w:pPr>
              <w:suppressAutoHyphens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A96FE6">
              <w:rPr>
                <w:rFonts w:cs="Arial"/>
                <w:sz w:val="18"/>
                <w:szCs w:val="18"/>
                <w:lang w:eastAsia="en-US"/>
              </w:rPr>
              <w:t>В траншее</w:t>
            </w:r>
          </w:p>
        </w:tc>
        <w:tc>
          <w:tcPr>
            <w:tcW w:w="89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>
            <w:pPr>
              <w:rPr>
                <w:rFonts w:ascii="ISOCPEUR" w:hAnsi="ISOCPEUR" w:cs="Arial"/>
                <w:sz w:val="20"/>
                <w:lang w:eastAsia="en-US"/>
              </w:rPr>
            </w:pPr>
          </w:p>
        </w:tc>
        <w:tc>
          <w:tcPr>
            <w:tcW w:w="2221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>
            <w:pPr>
              <w:rPr>
                <w:rFonts w:ascii="ISOCPEUR" w:hAnsi="ISOCPEUR" w:cs="Arial"/>
                <w:sz w:val="20"/>
                <w:lang w:eastAsia="en-US"/>
              </w:rPr>
            </w:pPr>
          </w:p>
        </w:tc>
      </w:tr>
      <w:tr w:rsidR="00E90C0E" w:rsidRPr="00DF3A08" w:rsidTr="00F1091F">
        <w:trPr>
          <w:cantSplit/>
          <w:trHeight w:val="283"/>
          <w:tblHeader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1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3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4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5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6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8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10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11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12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13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14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15</w:t>
            </w: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16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E90C0E" w:rsidRPr="00DF3A08" w:rsidRDefault="00E90C0E" w:rsidP="002825E1">
            <w:pPr>
              <w:suppressAutoHyphens/>
              <w:jc w:val="center"/>
              <w:rPr>
                <w:rFonts w:ascii="ISOCPEUR" w:hAnsi="ISOCPEUR" w:cs="Arial"/>
                <w:color w:val="000000"/>
                <w:sz w:val="20"/>
                <w:lang w:eastAsia="en-US"/>
              </w:rPr>
            </w:pPr>
            <w:r w:rsidRPr="00DF3A08">
              <w:rPr>
                <w:rFonts w:ascii="ISOCPEUR" w:hAnsi="ISOCPEUR" w:cs="Arial"/>
                <w:color w:val="000000"/>
                <w:sz w:val="20"/>
                <w:lang w:eastAsia="en-US"/>
              </w:rPr>
              <w:t>17</w:t>
            </w:r>
          </w:p>
        </w:tc>
      </w:tr>
      <w:tr w:rsidR="00F1091F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16668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E-0101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16668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2235-PB-01-S-SK-1001/2235-PB-01-S-PI-1101-E-0101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16668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2235-PB-01-S-SK-1001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16668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Порт RJ-45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16668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2235-PB-01-S-PI-1101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16668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Порт RJ-45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16668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U/UTP Cat6 ZH нг(А)-HF 4×2×0,57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4C5375" w:rsidRDefault="00F1091F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4C5375" w:rsidRDefault="00F1091F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BB1F5C" w:rsidRDefault="00F1091F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BB1F5C" w:rsidRDefault="00F1091F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BB1F5C" w:rsidRDefault="00F1091F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BB1F5C" w:rsidRDefault="00F1091F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BB1F5C" w:rsidRDefault="00F1091F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1091F" w:rsidRPr="004E65DF" w:rsidRDefault="00F1091F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C.Ex-0102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2235-PB-01-S-PS-1101/2235-PB-01-S-JB-1102 (Ex)-C.Ex-0102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2235-PB-01-S-JB-1102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F/UTP Cat6 ZH нг(А)-HF 4×2×0,57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43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I.Ex-0103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2235-PB-01-S-JB-1102 (Ex)/2235-PB-01-S-PG-1101 (Ex)-I.Ex-0103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2235-PB-01-S-JB-1102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2235-PB-01-S-PG-1101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026D52">
              <w:rPr>
                <w:rFonts w:cs="Arial"/>
                <w:color w:val="000000"/>
                <w:sz w:val="18"/>
                <w:szCs w:val="18"/>
              </w:rPr>
              <w:t xml:space="preserve">Штатный кабель 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ALM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-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RD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-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S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06 - 1 м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C.Ex-0104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2235-PB-01-S-PS-1101/2235-PB-01-S-JB-1101 (Ex)-C.Ex-0104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2235-PB-01-S-JB-1101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F/UTP Cat6 ZH нг(А)-HF 4×2×0,57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43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I.Ex-0105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2235-PB-01-S-JB-1101 (Ex)/2235-PB-01-S-PG-1102 (Ex)-I.Ex-0105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2235-PB-01-S-JB-1101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2235-PB-01-S-PG-1102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026D52">
              <w:rPr>
                <w:rFonts w:cs="Arial"/>
                <w:color w:val="000000"/>
                <w:sz w:val="18"/>
                <w:szCs w:val="18"/>
              </w:rPr>
              <w:t xml:space="preserve">Штатный кабель 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ALM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-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RD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-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S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06 - 1 м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C.Ex-0106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2235-PB-01-S-PS-1101/2235-PB-01-S-JB-1105 (Ex)-C.Ex-0106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2235-PB-01-S-JB-1105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F/UTP Cat6 ZH нг(А)-HF 4×2×0,57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29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I.Ex-0107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2235-PB-01-S-JB-1105 (Ex)/2235-PB-01-S-PG-1103 (Ex)-I.Ex-0107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2235-PB-01-S-JB-1105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2235-PB-01-S-PG-1103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026D52">
              <w:rPr>
                <w:rFonts w:cs="Arial"/>
                <w:color w:val="000000"/>
                <w:sz w:val="18"/>
                <w:szCs w:val="18"/>
              </w:rPr>
              <w:t xml:space="preserve">Штатный кабель 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ALM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-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RD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-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S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06 - 1 м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C.Ex-0108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2235-PB-01-S-PS-1101/2235-PB-01-S-JB-1104 (Ex)-C.Ex-0108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2235-PB-01-S-JB-1104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F/UTP Cat6 ZH нг(А)-HF 4×2×0,57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29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I.Ex-0109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2235-PB-01-S-JB-1104 (Ex)/2235-PB-01-S-PG-1104 (Ex)-I.Ex-0109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2235-PB-01-S-JB-1104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2235-PB-01-S-PG-1104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026D52">
              <w:rPr>
                <w:rFonts w:cs="Arial"/>
                <w:color w:val="000000"/>
                <w:sz w:val="18"/>
                <w:szCs w:val="18"/>
              </w:rPr>
              <w:t xml:space="preserve">Штатный кабель 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ALM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-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RD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-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S</w:t>
            </w:r>
            <w:r w:rsidRPr="00026D52">
              <w:rPr>
                <w:rFonts w:cs="Arial"/>
                <w:color w:val="000000"/>
                <w:sz w:val="18"/>
                <w:szCs w:val="18"/>
              </w:rPr>
              <w:t>06 - 1 м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C.Ex-0110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2235-PB-01-S-PS-1101/2235-PB-01-S-JB-1103 (Ex)-C.Ex-0110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2235-PB-01-S-JB-1103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3×2×1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43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lastRenderedPageBreak/>
              <w:t>C.Ex-0111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2235-PB-01-S-JB-1103 (Ex)/2235-PB-01-S-PFM-1101 (Ex)-C.Ex-0111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2235-PB-01-S-JB-1103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2235-PB-01-S-PFM-1101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2×2×1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C.Ex-0112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2235-PB-01-S-JB-1103 (Ex)/2235-PB-01-S-SD-1101 (Ex)-C.Ex-0112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2235-PB-01-S-JB-1103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2235-PB-01-S-SD-1101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2×2×1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C.Ex-0113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2235-PB-01-S-PS-1101/2235-PB-01-S-JB-1106 (Ex)-C.Ex-0113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2235-PB-01-S-JB-1106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3×2×1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30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C.Ex-0114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2235-PB-01-S-JB-1106 (Ex)/2235-PB-01-S-PFM-1102 (Ex)-C.Ex-0114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2235-PB-01-S-JB-1106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2235-PB-01-S-PFM-1102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2×2×1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C.Ex-0115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2235-PB-01-S-JB-1106 (Ex)/2235-PB-01-S-SD-1102 (Ex)-C.Ex-0115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2235-PB-01-S-JB-1106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2235-PB-01-S-SD-1102 (Ex)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2×2×1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I-0116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2235-PB-01-S-PS-1102/2235-PB-01-S-PG-1105-I-0116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2235-PB-01-S-PG-1105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U/UTP Cat6 ZH нг(А)-HF 4×2×0,57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29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I-0117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2235-PB-01-S-PS-1102/2235-PB-01-S-PG-1106-I-0117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2235-PB-01-S-PG-1106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U/UTP Cat6 ZH нг(А)-HF 4×2×0,57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29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I-0118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2235-PB-01-S-PS-1102/2235-PB-01-S-PG-1107-I-0118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2235-PB-01-S-PG-1107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U/UTP Cat6 ZH нг(А)-HF 4×2×0,57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I-0119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2235-PB-01-S-PS-1102/2235-PB-01-S-PG-1108-I-0119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2235-PB-01-S-PG-1108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U/UTP Cat6 ZH нг(А)-HF 4×2×0,57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C-0120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2235-PB-01-S-PS-1102/2235-PB-01-S-JB-1107-C-0120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2235-PB-01-S-JB-1107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3×2×1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29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C-0121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2235-PB-01-S-JB-1107/2235-PB-01-S-PFM-1103-C-0121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2235-PB-01-S-JB-1107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2235-PB-01-S-PFM-1103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Штатный кабель ALM-400FP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0,5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0,5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lastRenderedPageBreak/>
              <w:t>C-0122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2235-PB-01-S-JB-1107/2235-PB-01-S-SD-1103-C-0122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2235-PB-01-S-JB-1107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2235-PB-01-S-SD-1103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2×2×1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C-0123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2235-PB-01-S-JB-1107/2235-PB-01-S-BGB-1101-C-0123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2235-PB-01-S-JB-1107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2235-PB-01-S-BGB-1101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1×2×0,75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C-0124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2235-PB-01-S-PS-1102/2235-PB-01-S-JB-1108-C-0124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2235-PB-01-S-JB-1108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3×2×1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23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C-0125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2235-PB-01-S-JB-1108/2235-PB-01-S-PFM-1104-C-0125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2235-PB-01-S-JB-1108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2235-PB-01-S-PFM-1104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Штатный кабель ALM-400FP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0,5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0,5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C-0126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2235-PB-01-S-JB-1108/2235-PB-01-S-SD-1104-C-0126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2235-PB-01-S-JB-1108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2235-PB-01-S-SD-1104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2×2×1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C-0127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2235-PB-01-S-JB-1108/2235-PB-01-S-BGB-1102-C-0127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2235-PB-01-S-JB-1108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2235-PB-01-S-BGB-1102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1×2×0,75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I-0128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2235-PB-01-S-PI-1101/2235-PB-01-S-PS-1101-I-0128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2235-PB-01-S-PI-1101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2×2×0,75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026D52" w:rsidRPr="004E65DF" w:rsidTr="00694E25">
        <w:trPr>
          <w:trHeight w:val="964"/>
        </w:trPr>
        <w:tc>
          <w:tcPr>
            <w:tcW w:w="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I-0129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2235-PB-01-S-PS-1101/2235-PB-01-S-PS-1102-I-0129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2235-PB-01-S-PS-1101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2235-PB-01-S-PS-1102</w:t>
            </w:r>
          </w:p>
        </w:tc>
        <w:tc>
          <w:tcPr>
            <w:tcW w:w="1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Клеммник</w:t>
            </w:r>
          </w:p>
        </w:tc>
        <w:tc>
          <w:tcPr>
            <w:tcW w:w="1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КПСВВнг(А)-LS 2×2×0,75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C5375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BB1F5C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Default="00026D52" w:rsidP="00F1091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D52" w:rsidRPr="004E65DF" w:rsidRDefault="00026D52" w:rsidP="00F1091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</w:tbl>
    <w:p w:rsidR="00BC615A" w:rsidRDefault="00BC615A" w:rsidP="00E94CC9">
      <w:pPr>
        <w:rPr>
          <w:rFonts w:ascii="ISOCPEUR" w:hAnsi="ISOCPEUR"/>
          <w:sz w:val="22"/>
          <w:szCs w:val="22"/>
        </w:rPr>
      </w:pPr>
    </w:p>
    <w:sectPr w:rsidR="00BC615A" w:rsidSect="00ED4585">
      <w:footerReference w:type="default" r:id="rId16"/>
      <w:headerReference w:type="first" r:id="rId17"/>
      <w:footerReference w:type="first" r:id="rId18"/>
      <w:pgSz w:w="23814" w:h="16840" w:orient="landscape" w:code="8"/>
      <w:pgMar w:top="414" w:right="369" w:bottom="397" w:left="1162" w:header="0" w:footer="22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534" w:rsidRDefault="00455534">
      <w:r>
        <w:separator/>
      </w:r>
    </w:p>
  </w:endnote>
  <w:endnote w:type="continuationSeparator" w:id="0">
    <w:p w:rsidR="00455534" w:rsidRDefault="00455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A">
    <w:panose1 w:val="02010401010003040203"/>
    <w:charset w:val="CC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56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right w:w="0" w:type="dxa"/>
      </w:tblCellMar>
      <w:tblLook w:val="0000" w:firstRow="0" w:lastRow="0" w:firstColumn="0" w:lastColumn="0" w:noHBand="0" w:noVBand="0"/>
    </w:tblPr>
    <w:tblGrid>
      <w:gridCol w:w="284"/>
      <w:gridCol w:w="397"/>
      <w:gridCol w:w="11907"/>
      <w:gridCol w:w="570"/>
      <w:gridCol w:w="567"/>
      <w:gridCol w:w="567"/>
      <w:gridCol w:w="567"/>
      <w:gridCol w:w="851"/>
      <w:gridCol w:w="595"/>
      <w:gridCol w:w="5471"/>
      <w:gridCol w:w="583"/>
      <w:gridCol w:w="584"/>
    </w:tblGrid>
    <w:tr w:rsidR="00503952" w:rsidTr="00D7708C">
      <w:tblPrEx>
        <w:tblCellMar>
          <w:top w:w="0" w:type="dxa"/>
          <w:bottom w:w="0" w:type="dxa"/>
        </w:tblCellMar>
      </w:tblPrEx>
      <w:trPr>
        <w:cantSplit/>
        <w:trHeight w:hRule="exact" w:val="284"/>
      </w:trPr>
      <w:tc>
        <w:tcPr>
          <w:tcW w:w="284" w:type="dxa"/>
          <w:tcBorders>
            <w:top w:val="nil"/>
            <w:left w:val="nil"/>
            <w:bottom w:val="single" w:sz="12" w:space="0" w:color="auto"/>
            <w:right w:val="nil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397" w:type="dxa"/>
          <w:tcBorders>
            <w:top w:val="nil"/>
            <w:left w:val="nil"/>
            <w:bottom w:val="single" w:sz="12" w:space="0" w:color="auto"/>
            <w:right w:val="nil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570" w:type="dxa"/>
          <w:tcBorders>
            <w:top w:val="nil"/>
            <w:left w:val="nil"/>
            <w:bottom w:val="nil"/>
            <w:right w:val="nil"/>
          </w:tcBorders>
        </w:tcPr>
        <w:p w:rsidR="00503952" w:rsidRPr="0084626C" w:rsidRDefault="00503952" w:rsidP="00746953">
          <w:pPr>
            <w:rPr>
              <w:szCs w:val="24"/>
            </w:rPr>
          </w:pPr>
        </w:p>
      </w:tc>
      <w:tc>
        <w:tcPr>
          <w:tcW w:w="8618" w:type="dxa"/>
          <w:gridSpan w:val="6"/>
          <w:tcBorders>
            <w:top w:val="nil"/>
            <w:left w:val="nil"/>
            <w:bottom w:val="nil"/>
            <w:right w:val="nil"/>
          </w:tcBorders>
        </w:tcPr>
        <w:p w:rsidR="00503952" w:rsidRPr="0084626C" w:rsidRDefault="00503952" w:rsidP="00746953">
          <w:pPr>
            <w:rPr>
              <w:szCs w:val="24"/>
            </w:rPr>
          </w:pPr>
        </w:p>
      </w:tc>
      <w:tc>
        <w:tcPr>
          <w:tcW w:w="583" w:type="dxa"/>
          <w:tcBorders>
            <w:top w:val="nil"/>
            <w:left w:val="nil"/>
            <w:bottom w:val="nil"/>
            <w:right w:val="nil"/>
          </w:tcBorders>
        </w:tcPr>
        <w:p w:rsidR="00503952" w:rsidRPr="00D7708C" w:rsidRDefault="00503952" w:rsidP="00D7708C">
          <w:pPr>
            <w:jc w:val="center"/>
            <w:rPr>
              <w:sz w:val="20"/>
            </w:rPr>
          </w:pPr>
        </w:p>
      </w:tc>
      <w:tc>
        <w:tcPr>
          <w:tcW w:w="584" w:type="dxa"/>
          <w:tcBorders>
            <w:top w:val="nil"/>
            <w:left w:val="nil"/>
            <w:bottom w:val="nil"/>
            <w:right w:val="nil"/>
          </w:tcBorders>
        </w:tcPr>
        <w:p w:rsidR="00503952" w:rsidRPr="00D7708C" w:rsidRDefault="00503952" w:rsidP="00746953">
          <w:pPr>
            <w:rPr>
              <w:sz w:val="20"/>
            </w:rPr>
          </w:pPr>
        </w:p>
      </w:tc>
    </w:tr>
    <w:tr w:rsidR="00503952" w:rsidTr="00D7708C">
      <w:tblPrEx>
        <w:tblCellMar>
          <w:top w:w="0" w:type="dxa"/>
          <w:bottom w:w="0" w:type="dxa"/>
        </w:tblCellMar>
      </w:tblPrEx>
      <w:trPr>
        <w:cantSplit/>
        <w:trHeight w:hRule="exact" w:val="567"/>
      </w:trPr>
      <w:tc>
        <w:tcPr>
          <w:tcW w:w="28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503952" w:rsidRPr="00972069" w:rsidRDefault="00503952" w:rsidP="006F3E98">
          <w:pPr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</w:rPr>
            <w:t>Инв. № подл.</w:t>
          </w:r>
        </w:p>
      </w:tc>
      <w:tc>
        <w:tcPr>
          <w:tcW w:w="397" w:type="dxa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textDirection w:val="btLr"/>
          <w:vAlign w:val="center"/>
        </w:tcPr>
        <w:p w:rsidR="00503952" w:rsidRPr="00E52680" w:rsidRDefault="00503952" w:rsidP="006F3E98">
          <w:pPr>
            <w:ind w:left="113" w:right="113"/>
            <w:jc w:val="center"/>
            <w:rPr>
              <w:szCs w:val="24"/>
            </w:rPr>
          </w:pPr>
          <w:fldSimple w:instr=" DOCPROPERTY  #Инв.№  \* MERGEFORMAT ">
            <w:r w:rsidR="00686F64">
              <w:t xml:space="preserve"> </w:t>
            </w:r>
          </w:fldSimple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570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2059DE" w:rsidRDefault="00503952" w:rsidP="00746953">
          <w:pPr>
            <w:rPr>
              <w:szCs w:val="24"/>
            </w:rPr>
          </w:pPr>
        </w:p>
      </w:tc>
      <w:tc>
        <w:tcPr>
          <w:tcW w:w="8618" w:type="dxa"/>
          <w:gridSpan w:val="6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2059DE" w:rsidRDefault="00503952" w:rsidP="00746953">
          <w:pPr>
            <w:rPr>
              <w:szCs w:val="24"/>
            </w:rPr>
          </w:pPr>
        </w:p>
      </w:tc>
      <w:tc>
        <w:tcPr>
          <w:tcW w:w="583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D7708C" w:rsidRDefault="00503952" w:rsidP="00D7708C">
          <w:pPr>
            <w:jc w:val="center"/>
            <w:rPr>
              <w:sz w:val="20"/>
            </w:rPr>
          </w:pPr>
        </w:p>
      </w:tc>
      <w:tc>
        <w:tcPr>
          <w:tcW w:w="584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D7708C" w:rsidRDefault="00503952" w:rsidP="00746953">
          <w:pPr>
            <w:rPr>
              <w:sz w:val="20"/>
            </w:rPr>
          </w:pPr>
        </w:p>
      </w:tc>
    </w:tr>
    <w:tr w:rsidR="00503952" w:rsidTr="00D7708C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right w:val="single" w:sz="12" w:space="0" w:color="auto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11907" w:type="dxa"/>
          <w:vMerge w:val="restart"/>
          <w:tcBorders>
            <w:top w:val="nil"/>
            <w:left w:val="nil"/>
          </w:tcBorders>
        </w:tcPr>
        <w:p w:rsidR="00503952" w:rsidRPr="0084626C" w:rsidRDefault="00503952" w:rsidP="006F3E98">
          <w:pPr>
            <w:tabs>
              <w:tab w:val="left" w:pos="2324"/>
            </w:tabs>
            <w:rPr>
              <w:szCs w:val="24"/>
              <w:lang w:val="en-US"/>
            </w:rPr>
          </w:pPr>
        </w:p>
      </w:tc>
      <w:tc>
        <w:tcPr>
          <w:tcW w:w="570" w:type="dxa"/>
          <w:tcBorders>
            <w:left w:val="nil"/>
            <w:bottom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851" w:type="dxa"/>
          <w:tcBorders>
            <w:bottom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95" w:type="dxa"/>
          <w:tcBorders>
            <w:bottom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471" w:type="dxa"/>
          <w:tcBorders>
            <w:bottom w:val="nil"/>
            <w:right w:val="single" w:sz="12" w:space="0" w:color="auto"/>
          </w:tcBorders>
        </w:tcPr>
        <w:p w:rsidR="00503952" w:rsidRDefault="00503952" w:rsidP="006F3E98">
          <w:pPr>
            <w:jc w:val="center"/>
            <w:rPr>
              <w:b/>
            </w:rPr>
          </w:pPr>
        </w:p>
      </w:tc>
      <w:tc>
        <w:tcPr>
          <w:tcW w:w="5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3952" w:rsidRPr="00B712B9" w:rsidRDefault="00503952" w:rsidP="00956BDA">
          <w:pPr>
            <w:jc w:val="center"/>
            <w:rPr>
              <w:sz w:val="12"/>
              <w:lang w:val="en-US"/>
            </w:rPr>
          </w:pPr>
          <w:r>
            <w:rPr>
              <w:sz w:val="12"/>
            </w:rPr>
            <w:t xml:space="preserve">Рев. </w:t>
          </w:r>
          <w:r>
            <w:rPr>
              <w:sz w:val="12"/>
            </w:rPr>
            <w:br/>
          </w:r>
          <w:r>
            <w:rPr>
              <w:sz w:val="12"/>
              <w:lang w:val="en-US"/>
            </w:rPr>
            <w:t>Rev.</w:t>
          </w:r>
        </w:p>
      </w:tc>
      <w:tc>
        <w:tcPr>
          <w:tcW w:w="584" w:type="dxa"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:rsidR="00503952" w:rsidRPr="00B712B9" w:rsidRDefault="00503952" w:rsidP="00956BDA">
          <w:pPr>
            <w:jc w:val="center"/>
            <w:rPr>
              <w:sz w:val="12"/>
              <w:lang w:val="en-US"/>
            </w:rPr>
          </w:pPr>
          <w:r w:rsidRPr="00B712B9">
            <w:rPr>
              <w:sz w:val="12"/>
            </w:rPr>
            <w:t xml:space="preserve">Лист </w:t>
          </w:r>
          <w:r w:rsidRPr="00B712B9">
            <w:rPr>
              <w:sz w:val="12"/>
            </w:rPr>
            <w:br/>
          </w:r>
          <w:r w:rsidRPr="00B712B9">
            <w:rPr>
              <w:sz w:val="12"/>
              <w:lang w:val="en-US"/>
            </w:rPr>
            <w:t>Sheet</w:t>
          </w:r>
        </w:p>
      </w:tc>
    </w:tr>
    <w:tr w:rsidR="00503952" w:rsidTr="00D7708C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right w:val="single" w:sz="12" w:space="0" w:color="auto"/>
          </w:tcBorders>
        </w:tcPr>
        <w:p w:rsidR="00503952" w:rsidRDefault="00503952" w:rsidP="006F3E98">
          <w:pPr>
            <w:jc w:val="center"/>
            <w:rPr>
              <w:sz w:val="20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:rsidR="00503952" w:rsidRDefault="00503952" w:rsidP="006F3E98">
          <w:pPr>
            <w:jc w:val="center"/>
            <w:rPr>
              <w:sz w:val="20"/>
            </w:rPr>
          </w:pPr>
        </w:p>
      </w:tc>
      <w:tc>
        <w:tcPr>
          <w:tcW w:w="11907" w:type="dxa"/>
          <w:vMerge/>
          <w:tcBorders>
            <w:left w:val="nil"/>
          </w:tcBorders>
        </w:tcPr>
        <w:p w:rsidR="00503952" w:rsidRDefault="00503952" w:rsidP="006F3E98">
          <w:pPr>
            <w:jc w:val="center"/>
            <w:rPr>
              <w:sz w:val="20"/>
            </w:rPr>
          </w:pPr>
        </w:p>
      </w:tc>
      <w:tc>
        <w:tcPr>
          <w:tcW w:w="570" w:type="dxa"/>
          <w:tcBorders>
            <w:top w:val="single" w:sz="4" w:space="0" w:color="auto"/>
            <w:left w:val="nil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851" w:type="dxa"/>
          <w:tcBorders>
            <w:top w:val="single" w:sz="4" w:space="0" w:color="auto"/>
          </w:tcBorders>
        </w:tcPr>
        <w:p w:rsidR="00503952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</w:tcBorders>
        </w:tcPr>
        <w:p w:rsidR="00503952" w:rsidRPr="009B1114" w:rsidRDefault="00503952" w:rsidP="00254D69">
          <w:pPr>
            <w:ind w:left="-57" w:right="-57"/>
            <w:jc w:val="center"/>
            <w:rPr>
              <w:sz w:val="20"/>
            </w:rPr>
          </w:pPr>
        </w:p>
      </w:tc>
      <w:tc>
        <w:tcPr>
          <w:tcW w:w="5471" w:type="dxa"/>
          <w:tcBorders>
            <w:top w:val="nil"/>
            <w:bottom w:val="nil"/>
            <w:right w:val="single" w:sz="12" w:space="0" w:color="auto"/>
          </w:tcBorders>
        </w:tcPr>
        <w:p w:rsidR="00503952" w:rsidRPr="0076380F" w:rsidRDefault="00503952" w:rsidP="006F3E98">
          <w:pPr>
            <w:jc w:val="cent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DOCPROPERTY  #Обозначение_документа  \* MERGEFORMAT </w:instrText>
          </w:r>
          <w:r>
            <w:rPr>
              <w:b/>
            </w:rPr>
            <w:fldChar w:fldCharType="separate"/>
          </w:r>
          <w:r w:rsidR="00686F64">
            <w:rPr>
              <w:b/>
            </w:rPr>
            <w:t>AGCC.287-1600-SKUD.CJ</w:t>
          </w:r>
          <w:r>
            <w:rPr>
              <w:b/>
            </w:rPr>
            <w:fldChar w:fldCharType="end"/>
          </w:r>
        </w:p>
      </w:tc>
      <w:tc>
        <w:tcPr>
          <w:tcW w:w="583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503952" w:rsidRPr="00454B3A" w:rsidRDefault="00503952" w:rsidP="00D7708C">
          <w:pPr>
            <w:jc w:val="center"/>
            <w:rPr>
              <w:sz w:val="20"/>
            </w:rPr>
          </w:pPr>
          <w:r>
            <w:rPr>
              <w:sz w:val="20"/>
            </w:rPr>
            <w:t>0</w:t>
          </w:r>
        </w:p>
      </w:tc>
      <w:tc>
        <w:tcPr>
          <w:tcW w:w="584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</w:tcPr>
        <w:p w:rsidR="00503952" w:rsidRPr="00D7708C" w:rsidRDefault="00503952" w:rsidP="00D7708C">
          <w:pPr>
            <w:ind w:left="-57" w:right="-57"/>
            <w:jc w:val="center"/>
            <w:rPr>
              <w:rStyle w:val="a7"/>
            </w:rPr>
          </w:pPr>
          <w:r w:rsidRPr="00D7708C">
            <w:rPr>
              <w:rStyle w:val="a7"/>
            </w:rPr>
            <w:fldChar w:fldCharType="begin"/>
          </w:r>
          <w:r w:rsidRPr="00D7708C">
            <w:rPr>
              <w:rStyle w:val="a7"/>
            </w:rPr>
            <w:instrText xml:space="preserve"> PAGE </w:instrText>
          </w:r>
          <w:r w:rsidRPr="00D7708C">
            <w:rPr>
              <w:rStyle w:val="a7"/>
            </w:rPr>
            <w:fldChar w:fldCharType="separate"/>
          </w:r>
          <w:r w:rsidR="004C5375">
            <w:rPr>
              <w:rStyle w:val="a7"/>
              <w:noProof/>
            </w:rPr>
            <w:t>2</w:t>
          </w:r>
          <w:r w:rsidRPr="00D7708C">
            <w:rPr>
              <w:rStyle w:val="a7"/>
            </w:rPr>
            <w:fldChar w:fldCharType="end"/>
          </w:r>
        </w:p>
      </w:tc>
    </w:tr>
    <w:tr w:rsidR="00503952" w:rsidTr="00D7708C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503952" w:rsidRDefault="00503952" w:rsidP="006F3E98">
          <w:pPr>
            <w:jc w:val="center"/>
            <w:rPr>
              <w:sz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nil"/>
          </w:tcBorders>
        </w:tcPr>
        <w:p w:rsidR="00503952" w:rsidRDefault="00503952" w:rsidP="006F3E98">
          <w:pPr>
            <w:jc w:val="center"/>
            <w:rPr>
              <w:sz w:val="16"/>
            </w:rPr>
          </w:pPr>
        </w:p>
      </w:tc>
      <w:tc>
        <w:tcPr>
          <w:tcW w:w="11907" w:type="dxa"/>
          <w:vMerge/>
          <w:tcBorders>
            <w:left w:val="nil"/>
            <w:bottom w:val="nil"/>
          </w:tcBorders>
        </w:tcPr>
        <w:p w:rsidR="00503952" w:rsidRDefault="00503952" w:rsidP="006F3E98">
          <w:pPr>
            <w:jc w:val="center"/>
            <w:rPr>
              <w:sz w:val="16"/>
            </w:rPr>
          </w:pPr>
        </w:p>
      </w:tc>
      <w:tc>
        <w:tcPr>
          <w:tcW w:w="570" w:type="dxa"/>
          <w:tcBorders>
            <w:left w:val="nil"/>
            <w:bottom w:val="nil"/>
          </w:tcBorders>
          <w:vAlign w:val="center"/>
        </w:tcPr>
        <w:p w:rsidR="00503952" w:rsidRDefault="00503952" w:rsidP="006F3E98">
          <w:pPr>
            <w:jc w:val="center"/>
            <w:rPr>
              <w:sz w:val="16"/>
            </w:rPr>
          </w:pPr>
          <w:r>
            <w:rPr>
              <w:sz w:val="16"/>
            </w:rPr>
            <w:t>Изм.</w:t>
          </w:r>
        </w:p>
      </w:tc>
      <w:tc>
        <w:tcPr>
          <w:tcW w:w="567" w:type="dxa"/>
          <w:tcBorders>
            <w:bottom w:val="nil"/>
          </w:tcBorders>
          <w:vAlign w:val="center"/>
        </w:tcPr>
        <w:p w:rsidR="00503952" w:rsidRDefault="00503952" w:rsidP="006F3E98">
          <w:pPr>
            <w:jc w:val="center"/>
            <w:rPr>
              <w:sz w:val="16"/>
            </w:rPr>
          </w:pPr>
          <w:r>
            <w:rPr>
              <w:sz w:val="16"/>
            </w:rPr>
            <w:t>К.уч.</w:t>
          </w:r>
        </w:p>
      </w:tc>
      <w:tc>
        <w:tcPr>
          <w:tcW w:w="567" w:type="dxa"/>
          <w:tcBorders>
            <w:bottom w:val="nil"/>
          </w:tcBorders>
          <w:vAlign w:val="center"/>
        </w:tcPr>
        <w:p w:rsidR="00503952" w:rsidRDefault="00503952" w:rsidP="006F3E98">
          <w:pPr>
            <w:jc w:val="center"/>
            <w:rPr>
              <w:sz w:val="16"/>
            </w:rPr>
          </w:pPr>
          <w:r>
            <w:rPr>
              <w:sz w:val="16"/>
            </w:rPr>
            <w:t>Лист</w:t>
          </w:r>
        </w:p>
      </w:tc>
      <w:tc>
        <w:tcPr>
          <w:tcW w:w="567" w:type="dxa"/>
          <w:tcBorders>
            <w:bottom w:val="nil"/>
          </w:tcBorders>
          <w:vAlign w:val="center"/>
        </w:tcPr>
        <w:p w:rsidR="00503952" w:rsidRDefault="00503952" w:rsidP="006F3E98">
          <w:pPr>
            <w:ind w:left="-57" w:right="-57"/>
            <w:jc w:val="center"/>
            <w:rPr>
              <w:sz w:val="16"/>
            </w:rPr>
          </w:pPr>
          <w:r>
            <w:rPr>
              <w:sz w:val="16"/>
            </w:rPr>
            <w:t>№док</w:t>
          </w:r>
        </w:p>
      </w:tc>
      <w:tc>
        <w:tcPr>
          <w:tcW w:w="851" w:type="dxa"/>
          <w:tcBorders>
            <w:bottom w:val="nil"/>
          </w:tcBorders>
          <w:vAlign w:val="center"/>
        </w:tcPr>
        <w:p w:rsidR="00503952" w:rsidRDefault="00503952" w:rsidP="006F3E98">
          <w:pPr>
            <w:jc w:val="center"/>
            <w:rPr>
              <w:sz w:val="16"/>
            </w:rPr>
          </w:pPr>
          <w:r>
            <w:rPr>
              <w:sz w:val="16"/>
            </w:rPr>
            <w:t>Подп.</w:t>
          </w:r>
        </w:p>
      </w:tc>
      <w:tc>
        <w:tcPr>
          <w:tcW w:w="595" w:type="dxa"/>
          <w:tcBorders>
            <w:bottom w:val="nil"/>
          </w:tcBorders>
          <w:vAlign w:val="center"/>
        </w:tcPr>
        <w:p w:rsidR="00503952" w:rsidRDefault="00503952" w:rsidP="006F3E98">
          <w:pPr>
            <w:jc w:val="center"/>
            <w:rPr>
              <w:sz w:val="16"/>
            </w:rPr>
          </w:pPr>
          <w:r>
            <w:rPr>
              <w:sz w:val="16"/>
            </w:rPr>
            <w:t>Дата</w:t>
          </w:r>
        </w:p>
      </w:tc>
      <w:tc>
        <w:tcPr>
          <w:tcW w:w="5471" w:type="dxa"/>
          <w:tcBorders>
            <w:top w:val="nil"/>
            <w:bottom w:val="nil"/>
            <w:right w:val="single" w:sz="12" w:space="0" w:color="auto"/>
          </w:tcBorders>
        </w:tcPr>
        <w:p w:rsidR="00503952" w:rsidRPr="00D7708C" w:rsidRDefault="00503952" w:rsidP="006F3E98">
          <w:pPr>
            <w:jc w:val="center"/>
            <w:rPr>
              <w:b/>
              <w:szCs w:val="24"/>
            </w:rPr>
          </w:pPr>
        </w:p>
      </w:tc>
      <w:tc>
        <w:tcPr>
          <w:tcW w:w="583" w:type="dxa"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:rsidR="00503952" w:rsidRPr="00D7708C" w:rsidRDefault="00503952" w:rsidP="00D7708C">
          <w:pPr>
            <w:jc w:val="center"/>
            <w:rPr>
              <w:sz w:val="20"/>
            </w:rPr>
          </w:pPr>
        </w:p>
      </w:tc>
      <w:tc>
        <w:tcPr>
          <w:tcW w:w="584" w:type="dxa"/>
          <w:tcBorders>
            <w:top w:val="nil"/>
            <w:left w:val="single" w:sz="12" w:space="0" w:color="auto"/>
            <w:bottom w:val="nil"/>
            <w:right w:val="nil"/>
          </w:tcBorders>
        </w:tcPr>
        <w:p w:rsidR="00503952" w:rsidRPr="00D7708C" w:rsidRDefault="00503952" w:rsidP="00D7708C">
          <w:pPr>
            <w:jc w:val="center"/>
            <w:rPr>
              <w:sz w:val="20"/>
            </w:rPr>
          </w:pPr>
        </w:p>
      </w:tc>
    </w:tr>
  </w:tbl>
  <w:p w:rsidR="00503952" w:rsidRDefault="00503952" w:rsidP="009D1AE1">
    <w:pPr>
      <w:pStyle w:val="a5"/>
      <w:ind w:right="851"/>
      <w:rPr>
        <w:sz w:val="6"/>
      </w:rPr>
    </w:pPr>
  </w:p>
  <w:tbl>
    <w:tblPr>
      <w:tblW w:w="22981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616"/>
      <w:gridCol w:w="8530"/>
      <w:gridCol w:w="1835"/>
    </w:tblGrid>
    <w:tr w:rsidR="00503952" w:rsidRPr="00970E59" w:rsidTr="00345230">
      <w:tc>
        <w:tcPr>
          <w:tcW w:w="12616" w:type="dxa"/>
          <w:tcBorders>
            <w:top w:val="nil"/>
            <w:left w:val="nil"/>
            <w:bottom w:val="nil"/>
            <w:right w:val="nil"/>
          </w:tcBorders>
        </w:tcPr>
        <w:p w:rsidR="00503952" w:rsidRPr="00970E59" w:rsidRDefault="00503952" w:rsidP="00345230">
          <w:pPr>
            <w:ind w:left="851"/>
            <w:rPr>
              <w:rFonts w:cs="Arial"/>
              <w:sz w:val="18"/>
              <w:szCs w:val="18"/>
            </w:rPr>
          </w:pPr>
        </w:p>
      </w:tc>
      <w:tc>
        <w:tcPr>
          <w:tcW w:w="8530" w:type="dxa"/>
          <w:tcBorders>
            <w:top w:val="nil"/>
            <w:left w:val="nil"/>
            <w:bottom w:val="nil"/>
            <w:right w:val="nil"/>
          </w:tcBorders>
        </w:tcPr>
        <w:p w:rsidR="00503952" w:rsidRPr="00ED5186" w:rsidRDefault="00503952" w:rsidP="00345230">
          <w:pPr>
            <w:rPr>
              <w:rFonts w:cs="Arial"/>
              <w:sz w:val="18"/>
              <w:szCs w:val="18"/>
              <w:lang w:val="en-US"/>
            </w:rPr>
          </w:pPr>
          <w:r w:rsidRPr="00D7708C">
            <w:rPr>
              <w:rFonts w:cs="Arial"/>
              <w:sz w:val="18"/>
              <w:szCs w:val="18"/>
            </w:rPr>
            <w:fldChar w:fldCharType="begin"/>
          </w:r>
          <w:r w:rsidRPr="00ED5186">
            <w:rPr>
              <w:rFonts w:cs="Arial"/>
              <w:sz w:val="18"/>
              <w:szCs w:val="18"/>
              <w:lang w:val="en-US"/>
            </w:rPr>
            <w:instrText xml:space="preserve"> </w:instrText>
          </w:r>
          <w:r w:rsidRPr="0004465B">
            <w:rPr>
              <w:rFonts w:cs="Arial"/>
              <w:sz w:val="18"/>
              <w:szCs w:val="18"/>
              <w:lang w:val="en-US"/>
            </w:rPr>
            <w:instrText>FILENAME</w:instrText>
          </w:r>
          <w:r w:rsidRPr="00ED5186">
            <w:rPr>
              <w:rFonts w:cs="Arial"/>
              <w:sz w:val="18"/>
              <w:szCs w:val="18"/>
              <w:lang w:val="en-US"/>
            </w:rPr>
            <w:instrText xml:space="preserve">   \* </w:instrText>
          </w:r>
          <w:r w:rsidRPr="0004465B">
            <w:rPr>
              <w:rFonts w:cs="Arial"/>
              <w:sz w:val="18"/>
              <w:szCs w:val="18"/>
              <w:lang w:val="en-US"/>
            </w:rPr>
            <w:instrText>MERGEFORMAT</w:instrText>
          </w:r>
          <w:r w:rsidRPr="00ED5186">
            <w:rPr>
              <w:rFonts w:cs="Arial"/>
              <w:sz w:val="18"/>
              <w:szCs w:val="18"/>
              <w:lang w:val="en-US"/>
            </w:rPr>
            <w:instrText xml:space="preserve"> </w:instrText>
          </w:r>
          <w:r w:rsidRPr="00D7708C">
            <w:rPr>
              <w:rFonts w:cs="Arial"/>
              <w:sz w:val="18"/>
              <w:szCs w:val="18"/>
            </w:rPr>
            <w:fldChar w:fldCharType="separate"/>
          </w:r>
          <w:r w:rsidR="00686F64">
            <w:rPr>
              <w:rFonts w:cs="Arial"/>
              <w:noProof/>
              <w:sz w:val="18"/>
              <w:szCs w:val="18"/>
              <w:lang w:val="en-US"/>
            </w:rPr>
            <w:t>AGCC.287-2250-KSB.CJ-0010_A_RU.doc</w:t>
          </w:r>
          <w:r w:rsidRPr="00D7708C">
            <w:rPr>
              <w:rFonts w:cs="Arial"/>
              <w:sz w:val="18"/>
              <w:szCs w:val="18"/>
            </w:rPr>
            <w:fldChar w:fldCharType="end"/>
          </w:r>
        </w:p>
      </w:tc>
      <w:tc>
        <w:tcPr>
          <w:tcW w:w="1835" w:type="dxa"/>
          <w:tcBorders>
            <w:top w:val="nil"/>
            <w:left w:val="nil"/>
            <w:bottom w:val="nil"/>
            <w:right w:val="nil"/>
          </w:tcBorders>
        </w:tcPr>
        <w:p w:rsidR="00503952" w:rsidRPr="00970E59" w:rsidRDefault="00503952" w:rsidP="00345230">
          <w:pPr>
            <w:jc w:val="center"/>
            <w:rPr>
              <w:rFonts w:cs="Arial"/>
              <w:sz w:val="18"/>
              <w:szCs w:val="18"/>
            </w:rPr>
          </w:pPr>
          <w:r w:rsidRPr="00970E59">
            <w:rPr>
              <w:rFonts w:cs="Arial"/>
              <w:sz w:val="18"/>
              <w:szCs w:val="18"/>
            </w:rPr>
            <w:t>Формат А3</w:t>
          </w:r>
        </w:p>
      </w:tc>
    </w:tr>
  </w:tbl>
  <w:p w:rsidR="00503952" w:rsidRPr="009D1AE1" w:rsidRDefault="00503952" w:rsidP="009D1AE1">
    <w:pPr>
      <w:pStyle w:val="a5"/>
      <w:ind w:right="851"/>
      <w:rPr>
        <w:sz w:val="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23" w:type="dxa"/>
      <w:tblInd w:w="-56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81"/>
      <w:gridCol w:w="397"/>
      <w:gridCol w:w="564"/>
      <w:gridCol w:w="571"/>
      <w:gridCol w:w="576"/>
      <w:gridCol w:w="558"/>
      <w:gridCol w:w="851"/>
      <w:gridCol w:w="595"/>
      <w:gridCol w:w="3480"/>
      <w:gridCol w:w="416"/>
      <w:gridCol w:w="646"/>
      <w:gridCol w:w="204"/>
      <w:gridCol w:w="517"/>
      <w:gridCol w:w="375"/>
      <w:gridCol w:w="992"/>
    </w:tblGrid>
    <w:tr w:rsidR="00503952" w:rsidRPr="00D1383C" w:rsidTr="00807D73">
      <w:tblPrEx>
        <w:tblCellMar>
          <w:top w:w="0" w:type="dxa"/>
          <w:bottom w:w="0" w:type="dxa"/>
        </w:tblCellMar>
      </w:tblPrEx>
      <w:trPr>
        <w:cantSplit/>
        <w:trHeight w:val="340"/>
      </w:trPr>
      <w:tc>
        <w:tcPr>
          <w:tcW w:w="28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503952" w:rsidRPr="00254401" w:rsidRDefault="009E426A" w:rsidP="00807D73">
          <w:pPr>
            <w:jc w:val="center"/>
            <w:rPr>
              <w:sz w:val="16"/>
              <w:szCs w:val="16"/>
              <w:lang w:val="en-US"/>
            </w:rPr>
          </w:pPr>
          <w:r>
            <w:rPr>
              <w:noProof/>
              <w:sz w:val="16"/>
              <w:szCs w:val="16"/>
              <w:lang w:val="en-US" w:eastAsia="en-US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4358005</wp:posOffset>
                </wp:positionV>
                <wp:extent cx="281305" cy="235585"/>
                <wp:effectExtent l="0" t="0" r="0" b="0"/>
                <wp:wrapNone/>
                <wp:docPr id="1089" name="Рисунок 1089" descr="ТКАЧЕ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89" descr="ТКАЧЕВ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130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sz w:val="16"/>
              <w:szCs w:val="16"/>
              <w:lang w:val="en-US" w:eastAsia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6352540</wp:posOffset>
                </wp:positionH>
                <wp:positionV relativeFrom="paragraph">
                  <wp:posOffset>1256665</wp:posOffset>
                </wp:positionV>
                <wp:extent cx="455930" cy="150495"/>
                <wp:effectExtent l="0" t="0" r="0" b="0"/>
                <wp:wrapNone/>
                <wp:docPr id="1086" name="Рисунок 1086" descr="Друзе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86" descr="Друзев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5930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7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503952" w:rsidRPr="00D1383C" w:rsidRDefault="00503952" w:rsidP="00807D73">
          <w:pPr>
            <w:jc w:val="center"/>
            <w:rPr>
              <w:sz w:val="20"/>
            </w:rPr>
          </w:pPr>
        </w:p>
      </w:tc>
      <w:tc>
        <w:tcPr>
          <w:tcW w:w="10345" w:type="dxa"/>
          <w:gridSpan w:val="13"/>
          <w:tcBorders>
            <w:top w:val="nil"/>
            <w:left w:val="nil"/>
            <w:bottom w:val="nil"/>
            <w:right w:val="nil"/>
          </w:tcBorders>
        </w:tcPr>
        <w:p w:rsidR="00503952" w:rsidRPr="00D1383C" w:rsidRDefault="00503952" w:rsidP="00807D73">
          <w:pPr>
            <w:rPr>
              <w:sz w:val="20"/>
            </w:rPr>
          </w:pPr>
        </w:p>
      </w:tc>
    </w:tr>
    <w:tr w:rsidR="00503952" w:rsidRPr="00D1383C" w:rsidTr="00807D73">
      <w:tblPrEx>
        <w:tblCellMar>
          <w:top w:w="0" w:type="dxa"/>
          <w:bottom w:w="0" w:type="dxa"/>
        </w:tblCellMar>
      </w:tblPrEx>
      <w:trPr>
        <w:cantSplit/>
        <w:trHeight w:val="340"/>
      </w:trPr>
      <w:tc>
        <w:tcPr>
          <w:tcW w:w="28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503952" w:rsidRPr="00D1383C" w:rsidRDefault="00503952" w:rsidP="00807D73">
          <w:pPr>
            <w:jc w:val="center"/>
            <w:rPr>
              <w:sz w:val="16"/>
              <w:szCs w:val="16"/>
            </w:rPr>
          </w:pPr>
        </w:p>
      </w:tc>
      <w:tc>
        <w:tcPr>
          <w:tcW w:w="39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503952" w:rsidRPr="00D1383C" w:rsidRDefault="00503952" w:rsidP="00807D73">
          <w:pPr>
            <w:jc w:val="center"/>
            <w:rPr>
              <w:sz w:val="20"/>
            </w:rPr>
          </w:pPr>
        </w:p>
      </w:tc>
      <w:tc>
        <w:tcPr>
          <w:tcW w:w="10345" w:type="dxa"/>
          <w:gridSpan w:val="13"/>
          <w:tcBorders>
            <w:top w:val="nil"/>
            <w:left w:val="nil"/>
            <w:bottom w:val="nil"/>
            <w:right w:val="nil"/>
          </w:tcBorders>
        </w:tcPr>
        <w:p w:rsidR="00503952" w:rsidRPr="00D1383C" w:rsidRDefault="00503952" w:rsidP="00807D73">
          <w:pPr>
            <w:rPr>
              <w:sz w:val="20"/>
            </w:rPr>
          </w:pPr>
        </w:p>
      </w:tc>
    </w:tr>
    <w:tr w:rsidR="00503952" w:rsidRPr="00D71CBB" w:rsidTr="00807D73">
      <w:tblPrEx>
        <w:tblCellMar>
          <w:top w:w="0" w:type="dxa"/>
          <w:bottom w:w="0" w:type="dxa"/>
        </w:tblCellMar>
      </w:tblPrEx>
      <w:trPr>
        <w:cantSplit/>
        <w:trHeight w:val="340"/>
      </w:trPr>
      <w:tc>
        <w:tcPr>
          <w:tcW w:w="281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03952" w:rsidRPr="00254401" w:rsidRDefault="00503952" w:rsidP="00807D73">
          <w:pPr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39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03952" w:rsidRDefault="00503952" w:rsidP="00807D73">
          <w:pPr>
            <w:jc w:val="center"/>
            <w:rPr>
              <w:sz w:val="20"/>
              <w:lang w:val="en-US"/>
            </w:rPr>
          </w:pPr>
        </w:p>
      </w:tc>
      <w:tc>
        <w:tcPr>
          <w:tcW w:w="10345" w:type="dxa"/>
          <w:gridSpan w:val="13"/>
          <w:tcBorders>
            <w:top w:val="nil"/>
            <w:left w:val="nil"/>
            <w:bottom w:val="nil"/>
            <w:right w:val="nil"/>
          </w:tcBorders>
        </w:tcPr>
        <w:p w:rsidR="00503952" w:rsidRPr="00D71CBB" w:rsidRDefault="009E426A" w:rsidP="00807D73">
          <w:pPr>
            <w:rPr>
              <w:sz w:val="20"/>
              <w:lang w:val="en-US"/>
            </w:rPr>
          </w:pPr>
          <w:r>
            <w:rPr>
              <w:noProof/>
              <w:sz w:val="20"/>
              <w:lang w:val="en-US" w:eastAsia="en-US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5922010</wp:posOffset>
                </wp:positionH>
                <wp:positionV relativeFrom="paragraph">
                  <wp:posOffset>674370</wp:posOffset>
                </wp:positionV>
                <wp:extent cx="455930" cy="150495"/>
                <wp:effectExtent l="0" t="0" r="0" b="0"/>
                <wp:wrapNone/>
                <wp:docPr id="1097" name="Рисунок 1097" descr="Друзе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97" descr="Друзев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5930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03952" w:rsidRPr="00D71CBB" w:rsidTr="00807D73">
      <w:tblPrEx>
        <w:tblCellMar>
          <w:top w:w="0" w:type="dxa"/>
          <w:bottom w:w="0" w:type="dxa"/>
        </w:tblCellMar>
      </w:tblPrEx>
      <w:trPr>
        <w:cantSplit/>
        <w:trHeight w:val="340"/>
      </w:trPr>
      <w:tc>
        <w:tcPr>
          <w:tcW w:w="281" w:type="dxa"/>
          <w:vMerge w:val="restart"/>
          <w:tcBorders>
            <w:top w:val="nil"/>
            <w:left w:val="nil"/>
            <w:right w:val="nil"/>
          </w:tcBorders>
          <w:vAlign w:val="center"/>
        </w:tcPr>
        <w:p w:rsidR="00503952" w:rsidRPr="00F76781" w:rsidRDefault="009E426A" w:rsidP="00807D73">
          <w:pPr>
            <w:jc w:val="center"/>
            <w:rPr>
              <w:sz w:val="16"/>
              <w:szCs w:val="16"/>
              <w:lang w:val="en-US"/>
            </w:rPr>
          </w:pPr>
          <w:r>
            <w:rPr>
              <w:noProof/>
              <w:sz w:val="16"/>
              <w:szCs w:val="16"/>
              <w:lang w:val="en-US" w:eastAsia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6352540</wp:posOffset>
                </wp:positionH>
                <wp:positionV relativeFrom="paragraph">
                  <wp:posOffset>10967085</wp:posOffset>
                </wp:positionV>
                <wp:extent cx="455930" cy="150495"/>
                <wp:effectExtent l="0" t="0" r="0" b="0"/>
                <wp:wrapNone/>
                <wp:docPr id="1083" name="Рисунок 1083" descr="Друзе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83" descr="Друзев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5930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7" w:type="dxa"/>
          <w:vMerge w:val="restart"/>
          <w:tcBorders>
            <w:top w:val="nil"/>
            <w:left w:val="nil"/>
            <w:right w:val="nil"/>
          </w:tcBorders>
          <w:vAlign w:val="center"/>
        </w:tcPr>
        <w:p w:rsidR="00503952" w:rsidRPr="00953C69" w:rsidRDefault="00503952" w:rsidP="00807D73">
          <w:pPr>
            <w:jc w:val="center"/>
            <w:rPr>
              <w:sz w:val="20"/>
              <w:lang w:val="en-US"/>
            </w:rPr>
          </w:pPr>
        </w:p>
      </w:tc>
      <w:tc>
        <w:tcPr>
          <w:tcW w:w="10345" w:type="dxa"/>
          <w:gridSpan w:val="13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:rsidR="00503952" w:rsidRPr="00D71CBB" w:rsidRDefault="00503952" w:rsidP="00807D73">
          <w:pPr>
            <w:rPr>
              <w:sz w:val="20"/>
              <w:lang w:val="en-US"/>
            </w:rPr>
          </w:pPr>
        </w:p>
      </w:tc>
    </w:tr>
    <w:tr w:rsidR="0085638F" w:rsidRPr="00D1383C" w:rsidTr="0085638F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nil"/>
            <w:right w:val="nil"/>
          </w:tcBorders>
          <w:textDirection w:val="btLr"/>
          <w:vAlign w:val="center"/>
        </w:tcPr>
        <w:p w:rsidR="0085638F" w:rsidRPr="00254401" w:rsidRDefault="0085638F" w:rsidP="0085638F">
          <w:pPr>
            <w:ind w:left="113" w:right="113"/>
            <w:jc w:val="center"/>
            <w:rPr>
              <w:sz w:val="16"/>
              <w:szCs w:val="16"/>
            </w:rPr>
          </w:pPr>
        </w:p>
      </w:tc>
      <w:tc>
        <w:tcPr>
          <w:tcW w:w="397" w:type="dxa"/>
          <w:vMerge/>
          <w:tcBorders>
            <w:left w:val="nil"/>
            <w:right w:val="nil"/>
          </w:tcBorders>
          <w:textDirection w:val="btLr"/>
          <w:vAlign w:val="center"/>
        </w:tcPr>
        <w:p w:rsidR="0085638F" w:rsidRDefault="0085638F" w:rsidP="0085638F">
          <w:pPr>
            <w:ind w:left="113" w:right="113"/>
            <w:jc w:val="center"/>
            <w:rPr>
              <w:sz w:val="20"/>
            </w:rPr>
          </w:pPr>
        </w:p>
      </w:tc>
      <w:tc>
        <w:tcPr>
          <w:tcW w:w="564" w:type="dxa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1147" w:type="dxa"/>
          <w:gridSpan w:val="2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484" w:type="dxa"/>
          <w:gridSpan w:val="4"/>
          <w:tcBorders>
            <w:top w:val="single" w:sz="12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1062" w:type="dxa"/>
          <w:gridSpan w:val="2"/>
          <w:tcBorders>
            <w:top w:val="single" w:sz="12" w:space="0" w:color="auto"/>
            <w:bottom w:val="nil"/>
            <w:right w:val="nil"/>
          </w:tcBorders>
          <w:vAlign w:val="center"/>
        </w:tcPr>
        <w:p w:rsidR="0085638F" w:rsidRPr="006345D3" w:rsidRDefault="0085638F" w:rsidP="0085638F">
          <w:pPr>
            <w:ind w:left="-57" w:right="-57"/>
            <w:rPr>
              <w:sz w:val="20"/>
            </w:rPr>
          </w:pPr>
        </w:p>
      </w:tc>
      <w:tc>
        <w:tcPr>
          <w:tcW w:w="1096" w:type="dxa"/>
          <w:gridSpan w:val="3"/>
          <w:tcBorders>
            <w:top w:val="single" w:sz="12" w:space="0" w:color="auto"/>
            <w:bottom w:val="nil"/>
            <w:right w:val="nil"/>
          </w:tcBorders>
          <w:vAlign w:val="center"/>
        </w:tcPr>
        <w:p w:rsidR="0085638F" w:rsidRPr="006345D3" w:rsidRDefault="0085638F" w:rsidP="0085638F">
          <w:pPr>
            <w:ind w:left="-57" w:right="-57"/>
            <w:rPr>
              <w:sz w:val="20"/>
            </w:rPr>
          </w:pPr>
        </w:p>
      </w:tc>
      <w:tc>
        <w:tcPr>
          <w:tcW w:w="992" w:type="dxa"/>
          <w:tcBorders>
            <w:top w:val="single" w:sz="12" w:space="0" w:color="auto"/>
            <w:bottom w:val="nil"/>
            <w:right w:val="nil"/>
          </w:tcBorders>
          <w:vAlign w:val="center"/>
        </w:tcPr>
        <w:p w:rsidR="0085638F" w:rsidRPr="006345D3" w:rsidRDefault="0085638F" w:rsidP="0085638F">
          <w:pPr>
            <w:ind w:left="-57" w:right="-57"/>
            <w:rPr>
              <w:sz w:val="20"/>
            </w:rPr>
          </w:pPr>
        </w:p>
      </w:tc>
    </w:tr>
    <w:tr w:rsidR="0085638F" w:rsidRPr="00D1383C" w:rsidTr="0085638F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nil"/>
            <w:right w:val="nil"/>
          </w:tcBorders>
          <w:textDirection w:val="btLr"/>
          <w:vAlign w:val="center"/>
        </w:tcPr>
        <w:p w:rsidR="0085638F" w:rsidRPr="00254401" w:rsidRDefault="0085638F" w:rsidP="0085638F">
          <w:pPr>
            <w:ind w:left="113" w:right="113"/>
            <w:jc w:val="center"/>
            <w:rPr>
              <w:sz w:val="16"/>
              <w:szCs w:val="16"/>
            </w:rPr>
          </w:pPr>
        </w:p>
      </w:tc>
      <w:tc>
        <w:tcPr>
          <w:tcW w:w="397" w:type="dxa"/>
          <w:vMerge/>
          <w:tcBorders>
            <w:left w:val="nil"/>
            <w:right w:val="nil"/>
          </w:tcBorders>
          <w:textDirection w:val="btLr"/>
          <w:vAlign w:val="center"/>
        </w:tcPr>
        <w:p w:rsidR="0085638F" w:rsidRDefault="0085638F" w:rsidP="0085638F">
          <w:pPr>
            <w:ind w:left="113" w:right="113"/>
            <w:jc w:val="center"/>
            <w:rPr>
              <w:sz w:val="20"/>
            </w:rPr>
          </w:pPr>
        </w:p>
      </w:tc>
      <w:tc>
        <w:tcPr>
          <w:tcW w:w="564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1147" w:type="dxa"/>
          <w:gridSpan w:val="2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484" w:type="dxa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1062" w:type="dxa"/>
          <w:gridSpan w:val="2"/>
          <w:tcBorders>
            <w:top w:val="single" w:sz="4" w:space="0" w:color="auto"/>
            <w:bottom w:val="nil"/>
            <w:right w:val="nil"/>
          </w:tcBorders>
          <w:vAlign w:val="center"/>
        </w:tcPr>
        <w:p w:rsidR="0085638F" w:rsidRPr="0045617F" w:rsidRDefault="009E426A" w:rsidP="0085638F">
          <w:pPr>
            <w:ind w:left="-57" w:right="-57"/>
            <w:rPr>
              <w:rFonts w:ascii="ISOCPEUR" w:hAnsi="ISOCPEUR"/>
              <w:sz w:val="20"/>
            </w:rPr>
          </w:pPr>
          <w:r w:rsidRPr="0045617F">
            <w:rPr>
              <w:rFonts w:ascii="ISOCPEUR" w:hAnsi="ISOCPEUR"/>
              <w:noProof/>
              <w:sz w:val="20"/>
              <w:lang w:val="en-US" w:eastAsia="en-US"/>
            </w:rPr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59690</wp:posOffset>
                </wp:positionH>
                <wp:positionV relativeFrom="paragraph">
                  <wp:posOffset>635</wp:posOffset>
                </wp:positionV>
                <wp:extent cx="400050" cy="161925"/>
                <wp:effectExtent l="0" t="0" r="0" b="0"/>
                <wp:wrapNone/>
                <wp:docPr id="1113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096" w:type="dxa"/>
          <w:gridSpan w:val="3"/>
          <w:tcBorders>
            <w:top w:val="single" w:sz="4" w:space="0" w:color="auto"/>
            <w:bottom w:val="nil"/>
            <w:right w:val="nil"/>
          </w:tcBorders>
          <w:vAlign w:val="center"/>
        </w:tcPr>
        <w:p w:rsidR="0085638F" w:rsidRPr="0045617F" w:rsidRDefault="0085638F" w:rsidP="0085638F">
          <w:pPr>
            <w:ind w:left="-57" w:right="-57"/>
            <w:rPr>
              <w:rFonts w:ascii="ISOCPEUR" w:hAnsi="ISOCPEUR"/>
              <w:sz w:val="20"/>
            </w:rPr>
          </w:pPr>
        </w:p>
      </w:tc>
      <w:tc>
        <w:tcPr>
          <w:tcW w:w="992" w:type="dxa"/>
          <w:tcBorders>
            <w:top w:val="single" w:sz="4" w:space="0" w:color="auto"/>
            <w:bottom w:val="nil"/>
            <w:right w:val="nil"/>
          </w:tcBorders>
          <w:vAlign w:val="center"/>
        </w:tcPr>
        <w:p w:rsidR="0085638F" w:rsidRPr="0045617F" w:rsidRDefault="009E426A" w:rsidP="0085638F">
          <w:pPr>
            <w:ind w:left="-57" w:right="-57"/>
            <w:rPr>
              <w:rFonts w:ascii="ISOCPEUR" w:hAnsi="ISOCPEUR"/>
              <w:sz w:val="20"/>
            </w:rPr>
          </w:pPr>
          <w:r w:rsidRPr="0045617F">
            <w:rPr>
              <w:rFonts w:ascii="ISOCPEUR" w:hAnsi="ISOCPEUR"/>
              <w:noProof/>
              <w:sz w:val="20"/>
              <w:lang w:val="en-US" w:eastAsia="en-US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33020</wp:posOffset>
                </wp:positionV>
                <wp:extent cx="455930" cy="150495"/>
                <wp:effectExtent l="0" t="0" r="0" b="0"/>
                <wp:wrapNone/>
                <wp:docPr id="1112" name="Рисунок 1112" descr="Друзе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12" descr="Друзев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5930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5638F" w:rsidRPr="009474A0" w:rsidTr="0085638F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nil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6"/>
              <w:szCs w:val="16"/>
            </w:rPr>
          </w:pPr>
        </w:p>
      </w:tc>
      <w:tc>
        <w:tcPr>
          <w:tcW w:w="397" w:type="dxa"/>
          <w:vMerge/>
          <w:tcBorders>
            <w:left w:val="nil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20"/>
            </w:rPr>
          </w:pPr>
        </w:p>
      </w:tc>
      <w:tc>
        <w:tcPr>
          <w:tcW w:w="564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D4542F" w:rsidP="0085638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  <w:r>
            <w:rPr>
              <w:rFonts w:cs="Arial"/>
              <w:sz w:val="20"/>
              <w:lang w:val="en-US"/>
            </w:rPr>
            <w:t>A</w:t>
          </w:r>
        </w:p>
      </w:tc>
      <w:tc>
        <w:tcPr>
          <w:tcW w:w="1147" w:type="dxa"/>
          <w:gridSpan w:val="2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85638F" w:rsidRPr="000E7B0E" w:rsidRDefault="001204F0" w:rsidP="001204F0">
          <w:pPr>
            <w:ind w:left="-57" w:right="-57"/>
            <w:jc w:val="center"/>
            <w:rPr>
              <w:rFonts w:cs="Arial"/>
              <w:sz w:val="20"/>
            </w:rPr>
          </w:pPr>
          <w:r w:rsidRPr="001204F0">
            <w:rPr>
              <w:rFonts w:cs="Arial"/>
              <w:sz w:val="20"/>
              <w:szCs w:val="18"/>
              <w:lang w:val="en-US"/>
            </w:rPr>
            <w:t>0</w:t>
          </w:r>
          <w:r w:rsidR="009D6D14" w:rsidRPr="001204F0">
            <w:rPr>
              <w:rFonts w:cs="Arial"/>
              <w:sz w:val="20"/>
              <w:szCs w:val="18"/>
            </w:rPr>
            <w:t>4</w:t>
          </w:r>
          <w:r w:rsidR="000E7B0E" w:rsidRPr="001204F0">
            <w:rPr>
              <w:rFonts w:cs="Arial"/>
              <w:sz w:val="20"/>
              <w:szCs w:val="18"/>
            </w:rPr>
            <w:t>.</w:t>
          </w:r>
          <w:r w:rsidR="009D6D14" w:rsidRPr="001204F0">
            <w:rPr>
              <w:rFonts w:cs="Arial"/>
              <w:sz w:val="20"/>
              <w:szCs w:val="18"/>
            </w:rPr>
            <w:t>0</w:t>
          </w:r>
          <w:r w:rsidRPr="001204F0">
            <w:rPr>
              <w:rFonts w:cs="Arial"/>
              <w:sz w:val="20"/>
              <w:szCs w:val="18"/>
              <w:lang w:val="en-US"/>
            </w:rPr>
            <w:t>3</w:t>
          </w:r>
          <w:r w:rsidR="009D6D14" w:rsidRPr="001204F0">
            <w:rPr>
              <w:rFonts w:cs="Arial"/>
              <w:sz w:val="20"/>
              <w:szCs w:val="18"/>
            </w:rPr>
            <w:t>.2024</w:t>
          </w:r>
        </w:p>
      </w:tc>
      <w:tc>
        <w:tcPr>
          <w:tcW w:w="5484" w:type="dxa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D4542F">
          <w:pPr>
            <w:ind w:left="-57" w:right="-57"/>
            <w:jc w:val="center"/>
            <w:rPr>
              <w:rFonts w:cs="Arial"/>
              <w:sz w:val="20"/>
            </w:rPr>
          </w:pPr>
          <w:r w:rsidRPr="009474A0">
            <w:rPr>
              <w:rFonts w:cs="Arial"/>
              <w:sz w:val="20"/>
            </w:rPr>
            <w:t>IF</w:t>
          </w:r>
          <w:r w:rsidR="00D4542F">
            <w:rPr>
              <w:rFonts w:cs="Arial"/>
              <w:sz w:val="20"/>
              <w:lang w:val="en-US"/>
            </w:rPr>
            <w:t>R</w:t>
          </w:r>
          <w:r w:rsidRPr="009474A0">
            <w:rPr>
              <w:rFonts w:cs="Arial"/>
              <w:sz w:val="20"/>
            </w:rPr>
            <w:t xml:space="preserve"> - </w:t>
          </w:r>
          <w:r w:rsidR="00C40034" w:rsidRPr="00C40034">
            <w:rPr>
              <w:rFonts w:cs="Arial"/>
              <w:sz w:val="20"/>
            </w:rPr>
            <w:t xml:space="preserve">Выпущен для </w:t>
          </w:r>
          <w:r w:rsidR="00D4542F">
            <w:rPr>
              <w:rFonts w:cs="Arial"/>
              <w:sz w:val="20"/>
            </w:rPr>
            <w:t>рассмотрения</w:t>
          </w:r>
        </w:p>
      </w:tc>
      <w:tc>
        <w:tcPr>
          <w:tcW w:w="1062" w:type="dxa"/>
          <w:gridSpan w:val="2"/>
          <w:tcBorders>
            <w:top w:val="single" w:sz="4" w:space="0" w:color="auto"/>
            <w:bottom w:val="nil"/>
            <w:right w:val="nil"/>
          </w:tcBorders>
          <w:vAlign w:val="center"/>
        </w:tcPr>
        <w:p w:rsidR="0085638F" w:rsidRPr="009474A0" w:rsidRDefault="0085638F" w:rsidP="0085638F">
          <w:pPr>
            <w:ind w:left="-57" w:right="-57"/>
            <w:rPr>
              <w:rFonts w:cs="Arial"/>
              <w:sz w:val="20"/>
            </w:rPr>
          </w:pPr>
        </w:p>
      </w:tc>
      <w:tc>
        <w:tcPr>
          <w:tcW w:w="1096" w:type="dxa"/>
          <w:gridSpan w:val="3"/>
          <w:tcBorders>
            <w:top w:val="single" w:sz="4" w:space="0" w:color="auto"/>
            <w:bottom w:val="nil"/>
            <w:right w:val="nil"/>
          </w:tcBorders>
          <w:vAlign w:val="center"/>
        </w:tcPr>
        <w:p w:rsidR="0085638F" w:rsidRPr="009474A0" w:rsidRDefault="0085638F" w:rsidP="0085638F">
          <w:pPr>
            <w:ind w:left="-57" w:right="-57"/>
            <w:rPr>
              <w:rFonts w:cs="Arial"/>
              <w:sz w:val="20"/>
            </w:rPr>
          </w:pPr>
        </w:p>
      </w:tc>
      <w:tc>
        <w:tcPr>
          <w:tcW w:w="992" w:type="dxa"/>
          <w:tcBorders>
            <w:top w:val="single" w:sz="4" w:space="0" w:color="auto"/>
            <w:bottom w:val="nil"/>
            <w:right w:val="nil"/>
          </w:tcBorders>
          <w:vAlign w:val="center"/>
        </w:tcPr>
        <w:p w:rsidR="0085638F" w:rsidRPr="009474A0" w:rsidRDefault="0085638F" w:rsidP="0085638F">
          <w:pPr>
            <w:ind w:left="-57" w:right="-57"/>
            <w:rPr>
              <w:rFonts w:cs="Arial"/>
              <w:sz w:val="20"/>
            </w:rPr>
          </w:pPr>
        </w:p>
      </w:tc>
    </w:tr>
    <w:tr w:rsidR="0085638F" w:rsidRPr="009474A0" w:rsidTr="0085638F">
      <w:tblPrEx>
        <w:tblCellMar>
          <w:top w:w="0" w:type="dxa"/>
          <w:bottom w:w="0" w:type="dxa"/>
        </w:tblCellMar>
      </w:tblPrEx>
      <w:trPr>
        <w:cantSplit/>
        <w:trHeight w:val="340"/>
      </w:trPr>
      <w:tc>
        <w:tcPr>
          <w:tcW w:w="281" w:type="dxa"/>
          <w:vMerge/>
          <w:tcBorders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6"/>
              <w:szCs w:val="16"/>
            </w:rPr>
          </w:pPr>
        </w:p>
      </w:tc>
      <w:tc>
        <w:tcPr>
          <w:tcW w:w="397" w:type="dxa"/>
          <w:vMerge/>
          <w:tcBorders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20"/>
            </w:rPr>
          </w:pPr>
        </w:p>
      </w:tc>
      <w:tc>
        <w:tcPr>
          <w:tcW w:w="564" w:type="dxa"/>
          <w:tcBorders>
            <w:top w:val="single" w:sz="12" w:space="0" w:color="auto"/>
            <w:left w:val="nil"/>
          </w:tcBorders>
          <w:vAlign w:val="center"/>
        </w:tcPr>
        <w:p w:rsidR="0085638F" w:rsidRPr="000E7B0E" w:rsidRDefault="0085638F" w:rsidP="0085638F">
          <w:pPr>
            <w:ind w:left="-57" w:right="-57"/>
            <w:jc w:val="center"/>
            <w:rPr>
              <w:rFonts w:cs="Arial"/>
              <w:sz w:val="16"/>
              <w:szCs w:val="16"/>
            </w:rPr>
          </w:pPr>
          <w:r w:rsidRPr="009474A0">
            <w:rPr>
              <w:rFonts w:cs="Arial"/>
              <w:sz w:val="16"/>
              <w:szCs w:val="16"/>
            </w:rPr>
            <w:t xml:space="preserve">Рев. </w:t>
          </w:r>
          <w:r w:rsidRPr="009474A0">
            <w:rPr>
              <w:rFonts w:cs="Arial"/>
              <w:sz w:val="16"/>
              <w:szCs w:val="16"/>
            </w:rPr>
            <w:br/>
          </w:r>
          <w:r w:rsidRPr="009474A0">
            <w:rPr>
              <w:rFonts w:cs="Arial"/>
              <w:sz w:val="16"/>
              <w:szCs w:val="16"/>
              <w:lang w:val="en-US"/>
            </w:rPr>
            <w:t>Rev</w:t>
          </w:r>
          <w:r w:rsidRPr="000E7B0E">
            <w:rPr>
              <w:rFonts w:cs="Arial"/>
              <w:sz w:val="16"/>
              <w:szCs w:val="16"/>
            </w:rPr>
            <w:t>.</w:t>
          </w:r>
        </w:p>
      </w:tc>
      <w:tc>
        <w:tcPr>
          <w:tcW w:w="1147" w:type="dxa"/>
          <w:gridSpan w:val="2"/>
          <w:tcBorders>
            <w:top w:val="single" w:sz="12" w:space="0" w:color="auto"/>
            <w:left w:val="nil"/>
          </w:tcBorders>
          <w:vAlign w:val="center"/>
        </w:tcPr>
        <w:p w:rsidR="0085638F" w:rsidRPr="000E7B0E" w:rsidRDefault="0085638F" w:rsidP="0085638F">
          <w:pPr>
            <w:ind w:left="-57" w:right="-57"/>
            <w:jc w:val="center"/>
            <w:rPr>
              <w:rFonts w:cs="Arial"/>
              <w:sz w:val="16"/>
              <w:szCs w:val="16"/>
            </w:rPr>
          </w:pPr>
          <w:r w:rsidRPr="009474A0">
            <w:rPr>
              <w:rFonts w:cs="Arial"/>
              <w:sz w:val="16"/>
              <w:szCs w:val="16"/>
            </w:rPr>
            <w:t xml:space="preserve">Дата </w:t>
          </w:r>
          <w:r w:rsidRPr="009474A0">
            <w:rPr>
              <w:rFonts w:cs="Arial"/>
              <w:sz w:val="16"/>
              <w:szCs w:val="16"/>
            </w:rPr>
            <w:br/>
          </w:r>
          <w:r w:rsidRPr="009474A0">
            <w:rPr>
              <w:rFonts w:cs="Arial"/>
              <w:sz w:val="16"/>
              <w:szCs w:val="16"/>
              <w:lang w:val="en-US"/>
            </w:rPr>
            <w:t>Date</w:t>
          </w:r>
        </w:p>
      </w:tc>
      <w:tc>
        <w:tcPr>
          <w:tcW w:w="5484" w:type="dxa"/>
          <w:gridSpan w:val="4"/>
          <w:tcBorders>
            <w:top w:val="single" w:sz="12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6"/>
              <w:szCs w:val="16"/>
            </w:rPr>
          </w:pPr>
          <w:r w:rsidRPr="009474A0">
            <w:rPr>
              <w:rFonts w:cs="Arial"/>
              <w:sz w:val="16"/>
              <w:szCs w:val="16"/>
            </w:rPr>
            <w:t xml:space="preserve">Назначение выпуска </w:t>
          </w:r>
          <w:r w:rsidRPr="009474A0">
            <w:rPr>
              <w:rFonts w:cs="Arial"/>
              <w:sz w:val="16"/>
              <w:szCs w:val="16"/>
            </w:rPr>
            <w:br/>
          </w:r>
          <w:r w:rsidRPr="009474A0">
            <w:rPr>
              <w:rFonts w:cs="Arial"/>
              <w:sz w:val="16"/>
              <w:szCs w:val="16"/>
              <w:lang w:val="en-US"/>
            </w:rPr>
            <w:t>Purpose</w:t>
          </w:r>
          <w:r w:rsidRPr="009474A0">
            <w:rPr>
              <w:rFonts w:cs="Arial"/>
              <w:sz w:val="16"/>
              <w:szCs w:val="16"/>
            </w:rPr>
            <w:t xml:space="preserve"> </w:t>
          </w:r>
          <w:r w:rsidRPr="009474A0">
            <w:rPr>
              <w:rFonts w:cs="Arial"/>
              <w:sz w:val="16"/>
              <w:szCs w:val="16"/>
              <w:lang w:val="en-US"/>
            </w:rPr>
            <w:t>of</w:t>
          </w:r>
          <w:r w:rsidRPr="009474A0">
            <w:rPr>
              <w:rFonts w:cs="Arial"/>
              <w:sz w:val="16"/>
              <w:szCs w:val="16"/>
            </w:rPr>
            <w:t xml:space="preserve"> </w:t>
          </w:r>
          <w:r w:rsidRPr="009474A0">
            <w:rPr>
              <w:rFonts w:cs="Arial"/>
              <w:sz w:val="16"/>
              <w:szCs w:val="16"/>
              <w:lang w:val="en-US"/>
            </w:rPr>
            <w:t>Issue</w:t>
          </w:r>
        </w:p>
      </w:tc>
      <w:tc>
        <w:tcPr>
          <w:tcW w:w="1062" w:type="dxa"/>
          <w:gridSpan w:val="2"/>
          <w:tcBorders>
            <w:top w:val="single" w:sz="12" w:space="0" w:color="auto"/>
            <w:right w:val="nil"/>
          </w:tcBorders>
          <w:vAlign w:val="center"/>
        </w:tcPr>
        <w:p w:rsidR="0085638F" w:rsidRPr="000E7B0E" w:rsidRDefault="0085638F" w:rsidP="0085638F">
          <w:pPr>
            <w:ind w:left="-57" w:right="-57"/>
            <w:jc w:val="center"/>
            <w:rPr>
              <w:rFonts w:cs="Arial"/>
              <w:sz w:val="16"/>
              <w:szCs w:val="16"/>
            </w:rPr>
          </w:pPr>
          <w:r w:rsidRPr="009474A0">
            <w:rPr>
              <w:rFonts w:cs="Arial"/>
              <w:sz w:val="16"/>
              <w:szCs w:val="16"/>
            </w:rPr>
            <w:t xml:space="preserve">Разработал </w:t>
          </w:r>
          <w:r w:rsidRPr="009474A0">
            <w:rPr>
              <w:rFonts w:cs="Arial"/>
              <w:sz w:val="16"/>
              <w:szCs w:val="16"/>
            </w:rPr>
            <w:br/>
          </w:r>
          <w:r w:rsidRPr="009474A0">
            <w:rPr>
              <w:rFonts w:cs="Arial"/>
              <w:sz w:val="16"/>
              <w:szCs w:val="16"/>
              <w:lang w:val="en-US"/>
            </w:rPr>
            <w:t>Drawn</w:t>
          </w:r>
        </w:p>
      </w:tc>
      <w:tc>
        <w:tcPr>
          <w:tcW w:w="1096" w:type="dxa"/>
          <w:gridSpan w:val="3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16"/>
              <w:szCs w:val="16"/>
              <w:lang w:val="en-US"/>
            </w:rPr>
          </w:pPr>
          <w:r w:rsidRPr="009474A0">
            <w:rPr>
              <w:rFonts w:cs="Arial"/>
              <w:sz w:val="16"/>
              <w:szCs w:val="16"/>
            </w:rPr>
            <w:t xml:space="preserve">Проверил </w:t>
          </w:r>
          <w:r w:rsidRPr="009474A0">
            <w:rPr>
              <w:rFonts w:cs="Arial"/>
              <w:sz w:val="16"/>
              <w:szCs w:val="16"/>
            </w:rPr>
            <w:br/>
          </w:r>
          <w:r w:rsidRPr="009474A0">
            <w:rPr>
              <w:rFonts w:cs="Arial"/>
              <w:sz w:val="16"/>
              <w:szCs w:val="16"/>
              <w:lang w:val="en-US"/>
            </w:rPr>
            <w:t>Checked</w:t>
          </w:r>
        </w:p>
      </w:tc>
      <w:tc>
        <w:tcPr>
          <w:tcW w:w="992" w:type="dxa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16"/>
              <w:szCs w:val="16"/>
              <w:lang w:val="en-US"/>
            </w:rPr>
          </w:pPr>
          <w:r w:rsidRPr="009474A0">
            <w:rPr>
              <w:rFonts w:cs="Arial"/>
              <w:sz w:val="16"/>
              <w:szCs w:val="16"/>
            </w:rPr>
            <w:t xml:space="preserve">Утвердил </w:t>
          </w:r>
          <w:r w:rsidRPr="009474A0">
            <w:rPr>
              <w:rFonts w:cs="Arial"/>
              <w:sz w:val="16"/>
              <w:szCs w:val="16"/>
            </w:rPr>
            <w:br/>
          </w:r>
          <w:r w:rsidRPr="009474A0">
            <w:rPr>
              <w:rFonts w:cs="Arial"/>
              <w:sz w:val="16"/>
              <w:szCs w:val="16"/>
              <w:lang w:val="en-US"/>
            </w:rPr>
            <w:t>Approved</w:t>
          </w:r>
        </w:p>
      </w:tc>
    </w:tr>
    <w:tr w:rsidR="0085638F" w:rsidRPr="009474A0" w:rsidTr="0085638F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2"/>
              <w:szCs w:val="12"/>
            </w:rPr>
          </w:pPr>
          <w:r w:rsidRPr="009474A0">
            <w:rPr>
              <w:rFonts w:cs="Arial"/>
              <w:sz w:val="14"/>
              <w:szCs w:val="12"/>
            </w:rPr>
            <w:t>Взам. инв. №/Sup. Inv. №</w:t>
          </w:r>
        </w:p>
      </w:tc>
      <w:tc>
        <w:tcPr>
          <w:tcW w:w="397" w:type="dxa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Cs w:val="24"/>
              <w:lang w:val="en-US"/>
            </w:rPr>
          </w:pPr>
        </w:p>
      </w:tc>
      <w:tc>
        <w:tcPr>
          <w:tcW w:w="3715" w:type="dxa"/>
          <w:gridSpan w:val="6"/>
          <w:vMerge w:val="restart"/>
          <w:tcBorders>
            <w:top w:val="single" w:sz="12" w:space="0" w:color="auto"/>
            <w:lef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3480" w:type="dxa"/>
          <w:vMerge w:val="restart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062" w:type="dxa"/>
          <w:gridSpan w:val="2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6"/>
              <w:szCs w:val="16"/>
              <w:lang w:val="en-US"/>
            </w:rPr>
          </w:pPr>
          <w:r w:rsidRPr="009474A0">
            <w:rPr>
              <w:rFonts w:cs="Arial"/>
              <w:sz w:val="16"/>
              <w:szCs w:val="16"/>
              <w:lang w:val="en-US"/>
            </w:rPr>
            <w:t>Stage</w:t>
          </w:r>
        </w:p>
      </w:tc>
      <w:tc>
        <w:tcPr>
          <w:tcW w:w="1096" w:type="dxa"/>
          <w:gridSpan w:val="3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6"/>
              <w:szCs w:val="16"/>
              <w:lang w:val="en-US"/>
            </w:rPr>
          </w:pPr>
          <w:r w:rsidRPr="009474A0">
            <w:rPr>
              <w:rFonts w:cs="Arial"/>
              <w:sz w:val="16"/>
              <w:szCs w:val="16"/>
              <w:lang w:val="en-US"/>
            </w:rPr>
            <w:t>Sheet No</w:t>
          </w:r>
        </w:p>
      </w:tc>
      <w:tc>
        <w:tcPr>
          <w:tcW w:w="992" w:type="dxa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16"/>
              <w:szCs w:val="16"/>
              <w:lang w:val="en-US"/>
            </w:rPr>
          </w:pPr>
          <w:r w:rsidRPr="009474A0">
            <w:rPr>
              <w:rFonts w:cs="Arial"/>
              <w:sz w:val="16"/>
              <w:szCs w:val="16"/>
              <w:lang w:val="en-US"/>
            </w:rPr>
            <w:t>Total sheets</w:t>
          </w:r>
        </w:p>
      </w:tc>
    </w:tr>
    <w:tr w:rsidR="0085638F" w:rsidRPr="009474A0" w:rsidTr="0085638F">
      <w:tblPrEx>
        <w:tblCellMar>
          <w:top w:w="0" w:type="dxa"/>
          <w:bottom w:w="0" w:type="dxa"/>
        </w:tblCellMar>
      </w:tblPrEx>
      <w:trPr>
        <w:cantSplit/>
        <w:trHeight w:val="570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  <w:textDirection w:val="btLr"/>
          <w:vAlign w:val="bottom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  <w:textDirection w:val="btLr"/>
          <w:vAlign w:val="bottom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6"/>
              <w:szCs w:val="16"/>
              <w:lang w:val="en-US"/>
            </w:rPr>
          </w:pPr>
        </w:p>
      </w:tc>
      <w:tc>
        <w:tcPr>
          <w:tcW w:w="3715" w:type="dxa"/>
          <w:gridSpan w:val="6"/>
          <w:vMerge/>
          <w:tcBorders>
            <w:left w:val="nil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3480" w:type="dxa"/>
          <w:vMerge/>
          <w:tcBorders>
            <w:bottom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062" w:type="dxa"/>
          <w:gridSpan w:val="2"/>
          <w:tcBorders>
            <w:top w:val="single" w:sz="12" w:space="0" w:color="auto"/>
            <w:bottom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096" w:type="dxa"/>
          <w:gridSpan w:val="3"/>
          <w:tcBorders>
            <w:top w:val="single" w:sz="12" w:space="0" w:color="auto"/>
            <w:bottom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992" w:type="dxa"/>
          <w:tcBorders>
            <w:top w:val="single" w:sz="12" w:space="0" w:color="auto"/>
            <w:bottom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</w:tr>
    <w:tr w:rsidR="0085638F" w:rsidRPr="009474A0" w:rsidTr="0085638F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  <w:textDirection w:val="btLr"/>
          <w:vAlign w:val="bottom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  <w:textDirection w:val="btLr"/>
          <w:vAlign w:val="bottom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6"/>
              <w:szCs w:val="16"/>
              <w:lang w:val="en-US"/>
            </w:rPr>
          </w:pPr>
        </w:p>
      </w:tc>
      <w:tc>
        <w:tcPr>
          <w:tcW w:w="3715" w:type="dxa"/>
          <w:gridSpan w:val="6"/>
          <w:vMerge/>
          <w:tcBorders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3480" w:type="dxa"/>
          <w:vMerge w:val="restart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062" w:type="dxa"/>
          <w:gridSpan w:val="2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6"/>
              <w:szCs w:val="16"/>
              <w:lang w:val="en-US"/>
            </w:rPr>
          </w:pPr>
          <w:r w:rsidRPr="009474A0">
            <w:rPr>
              <w:rFonts w:cs="Arial"/>
              <w:sz w:val="16"/>
              <w:szCs w:val="16"/>
            </w:rPr>
            <w:t xml:space="preserve">СЗ / </w:t>
          </w:r>
          <w:r w:rsidRPr="009474A0">
            <w:rPr>
              <w:rFonts w:cs="Arial"/>
              <w:sz w:val="16"/>
              <w:szCs w:val="16"/>
              <w:lang w:val="en-US"/>
            </w:rPr>
            <w:t>CA</w:t>
          </w:r>
        </w:p>
      </w:tc>
      <w:tc>
        <w:tcPr>
          <w:tcW w:w="1096" w:type="dxa"/>
          <w:gridSpan w:val="3"/>
          <w:vMerge w:val="restart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6"/>
              <w:szCs w:val="16"/>
              <w:lang w:val="en-US"/>
            </w:rPr>
          </w:pPr>
          <w:r w:rsidRPr="009474A0">
            <w:rPr>
              <w:rFonts w:cs="Arial"/>
              <w:sz w:val="16"/>
              <w:szCs w:val="16"/>
            </w:rPr>
            <w:t xml:space="preserve">Рев. </w:t>
          </w:r>
          <w:r w:rsidRPr="009474A0">
            <w:rPr>
              <w:rFonts w:cs="Arial"/>
              <w:sz w:val="16"/>
              <w:szCs w:val="16"/>
            </w:rPr>
            <w:br/>
          </w:r>
          <w:r w:rsidRPr="009474A0">
            <w:rPr>
              <w:rFonts w:cs="Arial"/>
              <w:sz w:val="16"/>
              <w:szCs w:val="16"/>
              <w:lang w:val="en-US"/>
            </w:rPr>
            <w:t>Rev</w:t>
          </w:r>
        </w:p>
      </w:tc>
      <w:tc>
        <w:tcPr>
          <w:tcW w:w="992" w:type="dxa"/>
          <w:vMerge w:val="restart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D4542F" w:rsidP="0085638F">
          <w:pPr>
            <w:jc w:val="center"/>
            <w:rPr>
              <w:rFonts w:cs="Arial"/>
              <w:sz w:val="16"/>
              <w:szCs w:val="16"/>
              <w:lang w:val="en-US"/>
            </w:rPr>
          </w:pPr>
          <w:r>
            <w:rPr>
              <w:rFonts w:cs="Arial"/>
              <w:sz w:val="20"/>
              <w:szCs w:val="16"/>
              <w:lang w:val="en-US"/>
            </w:rPr>
            <w:t>A</w:t>
          </w:r>
        </w:p>
      </w:tc>
    </w:tr>
    <w:tr w:rsidR="0085638F" w:rsidRPr="009474A0" w:rsidTr="0085638F">
      <w:tblPrEx>
        <w:tblCellMar>
          <w:top w:w="0" w:type="dxa"/>
          <w:bottom w:w="0" w:type="dxa"/>
        </w:tblCellMar>
      </w:tblPrEx>
      <w:trPr>
        <w:cantSplit/>
        <w:trHeight w:val="570"/>
      </w:trPr>
      <w:tc>
        <w:tcPr>
          <w:tcW w:w="28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bottom"/>
        </w:tcPr>
        <w:p w:rsidR="0085638F" w:rsidRPr="009474A0" w:rsidRDefault="0085638F" w:rsidP="0085638F">
          <w:pPr>
            <w:jc w:val="center"/>
            <w:rPr>
              <w:rFonts w:cs="Arial"/>
              <w:sz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bottom"/>
        </w:tcPr>
        <w:p w:rsidR="0085638F" w:rsidRPr="009474A0" w:rsidRDefault="0085638F" w:rsidP="0085638F">
          <w:pPr>
            <w:jc w:val="center"/>
            <w:rPr>
              <w:rFonts w:cs="Arial"/>
              <w:sz w:val="16"/>
              <w:szCs w:val="16"/>
              <w:lang w:val="en-US"/>
            </w:rPr>
          </w:pPr>
        </w:p>
      </w:tc>
      <w:tc>
        <w:tcPr>
          <w:tcW w:w="3715" w:type="dxa"/>
          <w:gridSpan w:val="6"/>
          <w:tcBorders>
            <w:top w:val="single" w:sz="12" w:space="0" w:color="auto"/>
            <w:lef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3480" w:type="dxa"/>
          <w:vMerge/>
          <w:tcBorders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062" w:type="dxa"/>
          <w:gridSpan w:val="2"/>
          <w:tcBorders>
            <w:top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1096" w:type="dxa"/>
          <w:gridSpan w:val="3"/>
          <w:vMerge/>
          <w:tcBorders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992" w:type="dxa"/>
          <w:vMerge/>
          <w:tcBorders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  <w:lang w:val="en-US"/>
            </w:rPr>
          </w:pPr>
        </w:p>
      </w:tc>
    </w:tr>
    <w:tr w:rsidR="0085638F" w:rsidRPr="009474A0" w:rsidTr="005555D7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85638F" w:rsidRPr="00503952" w:rsidRDefault="0085638F" w:rsidP="0085638F">
          <w:pPr>
            <w:ind w:left="113" w:right="113"/>
            <w:jc w:val="center"/>
            <w:rPr>
              <w:rFonts w:cs="Arial"/>
              <w:sz w:val="10"/>
              <w:szCs w:val="16"/>
            </w:rPr>
          </w:pPr>
          <w:r w:rsidRPr="00F415FE">
            <w:rPr>
              <w:rFonts w:cs="Arial"/>
              <w:sz w:val="10"/>
              <w:szCs w:val="16"/>
            </w:rPr>
            <w:t>Подпись и дата/ Sign. &amp; Date</w:t>
          </w:r>
        </w:p>
      </w:tc>
      <w:tc>
        <w:tcPr>
          <w:tcW w:w="397" w:type="dxa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Cs w:val="24"/>
            </w:rPr>
          </w:pPr>
        </w:p>
      </w:tc>
      <w:tc>
        <w:tcPr>
          <w:tcW w:w="564" w:type="dxa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71" w:type="dxa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76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58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6630" w:type="dxa"/>
          <w:gridSpan w:val="7"/>
          <w:vMerge w:val="restart"/>
          <w:tcBorders>
            <w:top w:val="single" w:sz="12" w:space="0" w:color="auto"/>
            <w:right w:val="nil"/>
          </w:tcBorders>
          <w:vAlign w:val="center"/>
        </w:tcPr>
        <w:p w:rsidR="0085638F" w:rsidRPr="00D4542F" w:rsidRDefault="0085638F" w:rsidP="001204F0">
          <w:pPr>
            <w:jc w:val="center"/>
            <w:rPr>
              <w:rFonts w:cs="Arial"/>
              <w:b/>
            </w:rPr>
          </w:pPr>
          <w:r w:rsidRPr="009474A0">
            <w:rPr>
              <w:rFonts w:cs="Arial"/>
              <w:b/>
            </w:rPr>
            <w:t>AGCC.287-</w:t>
          </w:r>
          <w:r w:rsidR="000E7B0E">
            <w:rPr>
              <w:rFonts w:cs="Arial"/>
              <w:b/>
              <w:lang w:val="en-US"/>
            </w:rPr>
            <w:t>2250</w:t>
          </w:r>
          <w:r w:rsidRPr="009474A0">
            <w:rPr>
              <w:rFonts w:cs="Arial"/>
              <w:b/>
            </w:rPr>
            <w:t>-</w:t>
          </w:r>
          <w:r w:rsidR="00026D52">
            <w:rPr>
              <w:rFonts w:cs="Arial"/>
              <w:b/>
              <w:lang w:val="en-US"/>
            </w:rPr>
            <w:t>SKUD</w:t>
          </w:r>
          <w:r w:rsidRPr="009474A0">
            <w:rPr>
              <w:rFonts w:cs="Arial"/>
              <w:b/>
            </w:rPr>
            <w:t>.</w:t>
          </w:r>
          <w:r>
            <w:rPr>
              <w:rFonts w:cs="Arial"/>
              <w:b/>
              <w:lang w:val="en-US"/>
            </w:rPr>
            <w:t>CJ</w:t>
          </w:r>
          <w:r w:rsidRPr="009474A0">
            <w:rPr>
              <w:rFonts w:cs="Arial"/>
              <w:b/>
            </w:rPr>
            <w:t>-00</w:t>
          </w:r>
          <w:r w:rsidR="001204F0">
            <w:rPr>
              <w:rFonts w:cs="Arial"/>
              <w:b/>
              <w:lang w:val="en-US"/>
            </w:rPr>
            <w:t>10</w:t>
          </w:r>
        </w:p>
      </w:tc>
    </w:tr>
    <w:tr w:rsidR="0085638F" w:rsidRPr="009474A0" w:rsidTr="005555D7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4"/>
              <w:szCs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20"/>
            </w:rPr>
          </w:pPr>
        </w:p>
      </w:tc>
      <w:tc>
        <w:tcPr>
          <w:tcW w:w="564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71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7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5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6630" w:type="dxa"/>
          <w:gridSpan w:val="7"/>
          <w:vMerge/>
          <w:tcBorders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b/>
              <w:sz w:val="20"/>
            </w:rPr>
          </w:pPr>
        </w:p>
      </w:tc>
    </w:tr>
    <w:tr w:rsidR="0085638F" w:rsidRPr="009474A0" w:rsidTr="00807D73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4"/>
              <w:szCs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20"/>
            </w:rPr>
          </w:pPr>
        </w:p>
      </w:tc>
      <w:tc>
        <w:tcPr>
          <w:tcW w:w="564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71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7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5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6630" w:type="dxa"/>
          <w:gridSpan w:val="7"/>
          <w:vMerge w:val="restart"/>
          <w:tcBorders>
            <w:top w:val="single" w:sz="12" w:space="0" w:color="auto"/>
            <w:right w:val="nil"/>
          </w:tcBorders>
          <w:vAlign w:val="center"/>
        </w:tcPr>
        <w:p w:rsidR="0055358D" w:rsidRPr="0055358D" w:rsidRDefault="0085638F" w:rsidP="0055358D">
          <w:pPr>
            <w:jc w:val="center"/>
          </w:pPr>
          <w:r w:rsidRPr="0009346A">
            <w:t>Амурский</w:t>
          </w:r>
          <w:r w:rsidR="0055358D">
            <w:t xml:space="preserve"> газохимический комплекс (ГХК).</w:t>
          </w:r>
        </w:p>
        <w:p w:rsidR="0009346A" w:rsidRPr="0009346A" w:rsidRDefault="0055358D" w:rsidP="0055358D">
          <w:pPr>
            <w:autoSpaceDE w:val="0"/>
            <w:autoSpaceDN w:val="0"/>
            <w:adjustRightInd w:val="0"/>
            <w:jc w:val="center"/>
          </w:pPr>
          <w:r w:rsidRPr="0055358D">
            <w:t>Инженерные системы (ОЗХ)</w:t>
          </w:r>
        </w:p>
        <w:p w:rsidR="0085638F" w:rsidRPr="009474A0" w:rsidRDefault="0085638F" w:rsidP="0085638F">
          <w:pPr>
            <w:jc w:val="center"/>
            <w:rPr>
              <w:rFonts w:cs="Arial"/>
              <w:b/>
              <w:sz w:val="22"/>
              <w:szCs w:val="22"/>
            </w:rPr>
          </w:pPr>
        </w:p>
      </w:tc>
    </w:tr>
    <w:tr w:rsidR="0085638F" w:rsidRPr="009474A0" w:rsidTr="00807D73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4"/>
              <w:szCs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20"/>
            </w:rPr>
          </w:pPr>
        </w:p>
      </w:tc>
      <w:tc>
        <w:tcPr>
          <w:tcW w:w="564" w:type="dxa"/>
          <w:tcBorders>
            <w:top w:val="single" w:sz="4" w:space="0" w:color="auto"/>
            <w:left w:val="nil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71" w:type="dxa"/>
          <w:tcBorders>
            <w:top w:val="single" w:sz="4" w:space="0" w:color="auto"/>
            <w:left w:val="nil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76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58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6630" w:type="dxa"/>
          <w:gridSpan w:val="7"/>
          <w:vMerge/>
          <w:tcBorders>
            <w:right w:val="nil"/>
          </w:tcBorders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</w:tr>
    <w:tr w:rsidR="0085638F" w:rsidRPr="009474A0" w:rsidTr="00B52E36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14"/>
              <w:szCs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  <w:textDirection w:val="btLr"/>
          <w:vAlign w:val="center"/>
        </w:tcPr>
        <w:p w:rsidR="0085638F" w:rsidRPr="009474A0" w:rsidRDefault="0085638F" w:rsidP="0085638F">
          <w:pPr>
            <w:ind w:left="113" w:right="113"/>
            <w:jc w:val="center"/>
            <w:rPr>
              <w:rFonts w:cs="Arial"/>
              <w:sz w:val="20"/>
            </w:rPr>
          </w:pPr>
        </w:p>
      </w:tc>
      <w:tc>
        <w:tcPr>
          <w:tcW w:w="564" w:type="dxa"/>
          <w:tcBorders>
            <w:top w:val="single" w:sz="12" w:space="0" w:color="auto"/>
            <w:left w:val="nil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spacing w:line="216" w:lineRule="auto"/>
            <w:ind w:left="-113" w:right="-113"/>
            <w:jc w:val="center"/>
            <w:rPr>
              <w:rFonts w:cs="Arial"/>
              <w:sz w:val="14"/>
              <w:szCs w:val="14"/>
            </w:rPr>
          </w:pPr>
          <w:r w:rsidRPr="009474A0">
            <w:rPr>
              <w:rFonts w:cs="Arial"/>
              <w:sz w:val="14"/>
              <w:szCs w:val="14"/>
            </w:rPr>
            <w:t>Изм.</w:t>
          </w:r>
          <w:r w:rsidRPr="009474A0">
            <w:rPr>
              <w:rFonts w:cs="Arial"/>
              <w:sz w:val="14"/>
              <w:szCs w:val="14"/>
            </w:rPr>
            <w:br/>
          </w:r>
          <w:r w:rsidRPr="009474A0">
            <w:rPr>
              <w:rFonts w:cs="Arial"/>
              <w:sz w:val="14"/>
              <w:szCs w:val="14"/>
              <w:lang w:val="en-US"/>
            </w:rPr>
            <w:t>Rev</w:t>
          </w:r>
          <w:r w:rsidRPr="009474A0">
            <w:rPr>
              <w:rFonts w:cs="Arial"/>
              <w:sz w:val="14"/>
              <w:szCs w:val="14"/>
            </w:rPr>
            <w:t>.</w:t>
          </w:r>
        </w:p>
      </w:tc>
      <w:tc>
        <w:tcPr>
          <w:tcW w:w="571" w:type="dxa"/>
          <w:tcBorders>
            <w:top w:val="single" w:sz="12" w:space="0" w:color="auto"/>
            <w:left w:val="nil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spacing w:line="216" w:lineRule="auto"/>
            <w:ind w:left="-113" w:right="-113"/>
            <w:jc w:val="center"/>
            <w:rPr>
              <w:rFonts w:cs="Arial"/>
              <w:sz w:val="14"/>
              <w:szCs w:val="14"/>
            </w:rPr>
          </w:pPr>
          <w:r w:rsidRPr="009474A0">
            <w:rPr>
              <w:rFonts w:cs="Arial"/>
              <w:sz w:val="14"/>
              <w:szCs w:val="14"/>
            </w:rPr>
            <w:t>Кол.уч</w:t>
          </w:r>
          <w:r w:rsidRPr="009474A0">
            <w:rPr>
              <w:rFonts w:cs="Arial"/>
              <w:sz w:val="14"/>
              <w:szCs w:val="14"/>
            </w:rPr>
            <w:br/>
          </w:r>
          <w:r w:rsidRPr="009474A0">
            <w:rPr>
              <w:rFonts w:cs="Arial"/>
              <w:sz w:val="14"/>
              <w:szCs w:val="14"/>
              <w:lang w:val="en-US"/>
            </w:rPr>
            <w:t>Area</w:t>
          </w:r>
          <w:r w:rsidRPr="009474A0">
            <w:rPr>
              <w:rFonts w:cs="Arial"/>
              <w:sz w:val="14"/>
              <w:szCs w:val="14"/>
            </w:rPr>
            <w:t xml:space="preserve"> </w:t>
          </w:r>
          <w:r w:rsidRPr="009474A0">
            <w:rPr>
              <w:rFonts w:cs="Arial"/>
              <w:sz w:val="14"/>
              <w:szCs w:val="14"/>
              <w:lang w:val="en-US"/>
            </w:rPr>
            <w:t>No</w:t>
          </w:r>
        </w:p>
      </w:tc>
      <w:tc>
        <w:tcPr>
          <w:tcW w:w="576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spacing w:line="216" w:lineRule="auto"/>
            <w:ind w:left="-113" w:right="-113"/>
            <w:jc w:val="center"/>
            <w:rPr>
              <w:rFonts w:cs="Arial"/>
              <w:sz w:val="14"/>
              <w:szCs w:val="14"/>
            </w:rPr>
          </w:pPr>
          <w:r w:rsidRPr="009474A0">
            <w:rPr>
              <w:rFonts w:cs="Arial"/>
              <w:sz w:val="14"/>
              <w:szCs w:val="14"/>
            </w:rPr>
            <w:t>Лист</w:t>
          </w:r>
          <w:r w:rsidRPr="009474A0">
            <w:rPr>
              <w:rFonts w:cs="Arial"/>
              <w:sz w:val="14"/>
              <w:szCs w:val="14"/>
            </w:rPr>
            <w:br/>
          </w:r>
          <w:r w:rsidRPr="009474A0">
            <w:rPr>
              <w:rFonts w:cs="Arial"/>
              <w:sz w:val="14"/>
              <w:szCs w:val="14"/>
              <w:lang w:val="en-US"/>
            </w:rPr>
            <w:t>Sheet</w:t>
          </w:r>
        </w:p>
      </w:tc>
      <w:tc>
        <w:tcPr>
          <w:tcW w:w="558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spacing w:line="216" w:lineRule="auto"/>
            <w:ind w:left="-113" w:right="-113"/>
            <w:jc w:val="center"/>
            <w:rPr>
              <w:rFonts w:cs="Arial"/>
              <w:sz w:val="14"/>
              <w:szCs w:val="14"/>
            </w:rPr>
          </w:pPr>
          <w:r w:rsidRPr="009474A0">
            <w:rPr>
              <w:rFonts w:cs="Arial"/>
              <w:sz w:val="14"/>
              <w:szCs w:val="14"/>
            </w:rPr>
            <w:t>№док.</w:t>
          </w:r>
          <w:r w:rsidRPr="009474A0">
            <w:rPr>
              <w:rFonts w:cs="Arial"/>
              <w:sz w:val="14"/>
              <w:szCs w:val="14"/>
            </w:rPr>
            <w:br/>
          </w:r>
          <w:r w:rsidRPr="009474A0">
            <w:rPr>
              <w:rFonts w:cs="Arial"/>
              <w:sz w:val="14"/>
              <w:szCs w:val="14"/>
              <w:lang w:val="en-US"/>
            </w:rPr>
            <w:t>Doc</w:t>
          </w:r>
          <w:r w:rsidRPr="009474A0">
            <w:rPr>
              <w:rFonts w:cs="Arial"/>
              <w:sz w:val="14"/>
              <w:szCs w:val="14"/>
            </w:rPr>
            <w:t xml:space="preserve">. </w:t>
          </w:r>
          <w:r w:rsidRPr="009474A0">
            <w:rPr>
              <w:rFonts w:cs="Arial"/>
              <w:sz w:val="14"/>
              <w:szCs w:val="14"/>
              <w:lang w:val="en-US"/>
            </w:rPr>
            <w:t>No</w:t>
          </w:r>
        </w:p>
      </w:tc>
      <w:tc>
        <w:tcPr>
          <w:tcW w:w="851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spacing w:line="216" w:lineRule="auto"/>
            <w:ind w:left="-113" w:right="-113"/>
            <w:jc w:val="center"/>
            <w:rPr>
              <w:rFonts w:cs="Arial"/>
              <w:sz w:val="14"/>
              <w:szCs w:val="14"/>
            </w:rPr>
          </w:pPr>
          <w:r w:rsidRPr="009474A0">
            <w:rPr>
              <w:rFonts w:cs="Arial"/>
              <w:sz w:val="14"/>
              <w:szCs w:val="14"/>
            </w:rPr>
            <w:t>Подпись</w:t>
          </w:r>
          <w:r w:rsidRPr="009474A0">
            <w:rPr>
              <w:rFonts w:cs="Arial"/>
              <w:sz w:val="14"/>
              <w:szCs w:val="14"/>
            </w:rPr>
            <w:br/>
          </w:r>
          <w:r w:rsidRPr="009474A0">
            <w:rPr>
              <w:rFonts w:cs="Arial"/>
              <w:sz w:val="14"/>
              <w:szCs w:val="14"/>
              <w:lang w:val="en-US"/>
            </w:rPr>
            <w:t>Sign</w:t>
          </w:r>
        </w:p>
      </w:tc>
      <w:tc>
        <w:tcPr>
          <w:tcW w:w="595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spacing w:line="216" w:lineRule="auto"/>
            <w:ind w:left="-113" w:right="-113"/>
            <w:jc w:val="center"/>
            <w:rPr>
              <w:rFonts w:cs="Arial"/>
              <w:sz w:val="14"/>
              <w:szCs w:val="14"/>
            </w:rPr>
          </w:pPr>
          <w:r w:rsidRPr="009474A0">
            <w:rPr>
              <w:rFonts w:cs="Arial"/>
              <w:sz w:val="14"/>
              <w:szCs w:val="14"/>
            </w:rPr>
            <w:t>Дата</w:t>
          </w:r>
          <w:r w:rsidRPr="009474A0">
            <w:rPr>
              <w:rFonts w:cs="Arial"/>
              <w:sz w:val="14"/>
              <w:szCs w:val="14"/>
            </w:rPr>
            <w:br/>
          </w:r>
          <w:r w:rsidRPr="009474A0">
            <w:rPr>
              <w:rFonts w:cs="Arial"/>
              <w:sz w:val="14"/>
              <w:szCs w:val="14"/>
              <w:lang w:val="en-US"/>
            </w:rPr>
            <w:t>Date</w:t>
          </w:r>
        </w:p>
      </w:tc>
      <w:tc>
        <w:tcPr>
          <w:tcW w:w="6630" w:type="dxa"/>
          <w:gridSpan w:val="7"/>
          <w:vMerge/>
          <w:tcBorders>
            <w:bottom w:val="single" w:sz="12" w:space="0" w:color="auto"/>
            <w:right w:val="nil"/>
          </w:tcBorders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</w:tr>
    <w:tr w:rsidR="0085638F" w:rsidRPr="009474A0" w:rsidTr="0085638F">
      <w:tblPrEx>
        <w:tblCellMar>
          <w:top w:w="0" w:type="dxa"/>
          <w:bottom w:w="0" w:type="dxa"/>
        </w:tblCellMar>
      </w:tblPrEx>
      <w:trPr>
        <w:cantSplit/>
        <w:trHeight w:hRule="exact" w:val="283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4"/>
              <w:szCs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135" w:type="dxa"/>
          <w:gridSpan w:val="2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rPr>
              <w:rFonts w:cs="Arial"/>
              <w:sz w:val="20"/>
            </w:rPr>
          </w:pPr>
          <w:r w:rsidRPr="009474A0">
            <w:rPr>
              <w:rFonts w:cs="Arial"/>
              <w:sz w:val="20"/>
            </w:rPr>
            <w:t>Разраб.</w:t>
          </w:r>
        </w:p>
      </w:tc>
      <w:tc>
        <w:tcPr>
          <w:tcW w:w="1134" w:type="dxa"/>
          <w:gridSpan w:val="2"/>
          <w:tcBorders>
            <w:top w:val="single" w:sz="12" w:space="0" w:color="auto"/>
            <w:bottom w:val="single" w:sz="4" w:space="0" w:color="auto"/>
          </w:tcBorders>
          <w:vAlign w:val="center"/>
        </w:tcPr>
        <w:p w:rsidR="0085638F" w:rsidRPr="00284A96" w:rsidRDefault="00284A96" w:rsidP="0085638F">
          <w:pPr>
            <w:ind w:left="-57" w:right="-57"/>
            <w:rPr>
              <w:rFonts w:cs="Arial"/>
              <w:sz w:val="20"/>
            </w:rPr>
          </w:pPr>
          <w:r>
            <w:rPr>
              <w:rFonts w:cs="Arial"/>
              <w:sz w:val="18"/>
            </w:rPr>
            <w:t>Немцов</w:t>
          </w:r>
        </w:p>
      </w:tc>
      <w:tc>
        <w:tcPr>
          <w:tcW w:w="851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12" w:space="0" w:color="auto"/>
            <w:bottom w:val="single" w:sz="4" w:space="0" w:color="auto"/>
          </w:tcBorders>
          <w:tcMar>
            <w:left w:w="0" w:type="dxa"/>
            <w:right w:w="0" w:type="dxa"/>
          </w:tcMar>
          <w:vAlign w:val="center"/>
        </w:tcPr>
        <w:p w:rsidR="0085638F" w:rsidRPr="009474A0" w:rsidRDefault="0085638F" w:rsidP="001204F0">
          <w:pPr>
            <w:ind w:left="-105" w:right="-80"/>
            <w:jc w:val="center"/>
            <w:rPr>
              <w:rFonts w:cs="Arial"/>
              <w:spacing w:val="-10"/>
              <w:sz w:val="16"/>
              <w:szCs w:val="16"/>
              <w:lang w:val="en-US"/>
            </w:rPr>
          </w:pPr>
        </w:p>
      </w:tc>
      <w:tc>
        <w:tcPr>
          <w:tcW w:w="3896" w:type="dxa"/>
          <w:gridSpan w:val="2"/>
          <w:vMerge w:val="restart"/>
          <w:tcBorders>
            <w:top w:val="single" w:sz="12" w:space="0" w:color="auto"/>
          </w:tcBorders>
          <w:vAlign w:val="center"/>
        </w:tcPr>
        <w:p w:rsidR="0085638F" w:rsidRPr="00D4542F" w:rsidRDefault="00D4542F" w:rsidP="00D4542F">
          <w:pPr>
            <w:jc w:val="center"/>
            <w:rPr>
              <w:rFonts w:ascii="GOST type A" w:hAnsi="GOST type A" w:cs="GOST type A"/>
              <w:color w:val="000000"/>
              <w:szCs w:val="24"/>
            </w:rPr>
          </w:pPr>
          <w:r w:rsidRPr="00D4542F">
            <w:rPr>
              <w:rFonts w:cs="Arial"/>
              <w:sz w:val="20"/>
            </w:rPr>
            <w:t>Здание дозирования реагентов</w:t>
          </w:r>
        </w:p>
      </w:tc>
      <w:tc>
        <w:tcPr>
          <w:tcW w:w="850" w:type="dxa"/>
          <w:gridSpan w:val="2"/>
          <w:tcBorders>
            <w:top w:val="single" w:sz="12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6"/>
            </w:rPr>
          </w:pPr>
          <w:r w:rsidRPr="009474A0">
            <w:rPr>
              <w:rFonts w:cs="Arial"/>
              <w:sz w:val="16"/>
            </w:rPr>
            <w:t>Стадия</w:t>
          </w:r>
        </w:p>
      </w:tc>
      <w:tc>
        <w:tcPr>
          <w:tcW w:w="892" w:type="dxa"/>
          <w:gridSpan w:val="2"/>
          <w:tcBorders>
            <w:top w:val="single" w:sz="12" w:space="0" w:color="auto"/>
            <w:bottom w:val="single" w:sz="12" w:space="0" w:color="auto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6"/>
            </w:rPr>
          </w:pPr>
          <w:r w:rsidRPr="009474A0">
            <w:rPr>
              <w:rFonts w:cs="Arial"/>
              <w:sz w:val="16"/>
            </w:rPr>
            <w:t>Лист</w:t>
          </w:r>
        </w:p>
      </w:tc>
      <w:tc>
        <w:tcPr>
          <w:tcW w:w="992" w:type="dxa"/>
          <w:tcBorders>
            <w:top w:val="single" w:sz="12" w:space="0" w:color="auto"/>
            <w:bottom w:val="single" w:sz="12" w:space="0" w:color="auto"/>
            <w:right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6"/>
            </w:rPr>
          </w:pPr>
          <w:r w:rsidRPr="009474A0">
            <w:rPr>
              <w:rFonts w:cs="Arial"/>
              <w:sz w:val="16"/>
            </w:rPr>
            <w:t>Листов</w:t>
          </w:r>
        </w:p>
      </w:tc>
    </w:tr>
    <w:tr w:rsidR="00284A96" w:rsidRPr="009474A0" w:rsidTr="0085638F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 w:val="restart"/>
          <w:tcBorders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284A96" w:rsidRPr="009474A0" w:rsidRDefault="00284A96" w:rsidP="00284A96">
          <w:pPr>
            <w:jc w:val="center"/>
            <w:rPr>
              <w:rFonts w:cs="Arial"/>
              <w:sz w:val="12"/>
              <w:szCs w:val="10"/>
            </w:rPr>
          </w:pPr>
          <w:r w:rsidRPr="009474A0">
            <w:rPr>
              <w:rFonts w:cs="Arial"/>
              <w:sz w:val="12"/>
              <w:szCs w:val="10"/>
            </w:rPr>
            <w:t>Инв. № подл./</w:t>
          </w:r>
          <w:r w:rsidRPr="009474A0">
            <w:rPr>
              <w:rFonts w:cs="Arial"/>
              <w:sz w:val="12"/>
              <w:szCs w:val="10"/>
              <w:lang w:val="en-US"/>
            </w:rPr>
            <w:t>I</w:t>
          </w:r>
          <w:r w:rsidRPr="009474A0">
            <w:rPr>
              <w:rFonts w:cs="Arial"/>
              <w:sz w:val="12"/>
              <w:szCs w:val="10"/>
            </w:rPr>
            <w:t>nv.№ Orig</w:t>
          </w:r>
        </w:p>
      </w:tc>
      <w:tc>
        <w:tcPr>
          <w:tcW w:w="397" w:type="dxa"/>
          <w:vMerge w:val="restart"/>
          <w:tcBorders>
            <w:left w:val="single" w:sz="12" w:space="0" w:color="auto"/>
            <w:right w:val="nil"/>
          </w:tcBorders>
          <w:textDirection w:val="btLr"/>
          <w:vAlign w:val="center"/>
        </w:tcPr>
        <w:p w:rsidR="00284A96" w:rsidRPr="00503952" w:rsidRDefault="00284A96" w:rsidP="00284A96">
          <w:pPr>
            <w:jc w:val="center"/>
            <w:rPr>
              <w:rFonts w:cs="Arial"/>
              <w:lang w:val="en-US"/>
            </w:rPr>
          </w:pPr>
        </w:p>
      </w:tc>
      <w:tc>
        <w:tcPr>
          <w:tcW w:w="1135" w:type="dxa"/>
          <w:gridSpan w:val="2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284A96" w:rsidRPr="009474A0" w:rsidRDefault="00284A96" w:rsidP="00284A96">
          <w:pPr>
            <w:ind w:left="-57" w:right="-57"/>
            <w:rPr>
              <w:rFonts w:cs="Arial"/>
              <w:sz w:val="20"/>
            </w:rPr>
          </w:pPr>
          <w:r w:rsidRPr="009474A0">
            <w:rPr>
              <w:rFonts w:cs="Arial"/>
              <w:sz w:val="20"/>
            </w:rPr>
            <w:t>Проверил</w:t>
          </w:r>
        </w:p>
      </w:tc>
      <w:tc>
        <w:tcPr>
          <w:tcW w:w="113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84A96" w:rsidRPr="009474A0" w:rsidRDefault="00284A96" w:rsidP="00284A96">
          <w:pPr>
            <w:ind w:left="-57" w:right="-57"/>
            <w:rPr>
              <w:rFonts w:cs="Arial"/>
              <w:sz w:val="20"/>
            </w:rPr>
          </w:pPr>
          <w:r w:rsidRPr="009474A0">
            <w:rPr>
              <w:rFonts w:cs="Arial"/>
              <w:sz w:val="18"/>
            </w:rPr>
            <w:t>Переверзин</w:t>
          </w: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84A96" w:rsidRPr="009474A0" w:rsidRDefault="00284A96" w:rsidP="00284A96">
          <w:pPr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  <w:bottom w:val="single" w:sz="4" w:space="0" w:color="auto"/>
          </w:tcBorders>
          <w:tcMar>
            <w:left w:w="0" w:type="dxa"/>
            <w:right w:w="0" w:type="dxa"/>
          </w:tcMar>
          <w:vAlign w:val="center"/>
        </w:tcPr>
        <w:p w:rsidR="00284A96" w:rsidRPr="009474A0" w:rsidRDefault="00284A96" w:rsidP="001204F0">
          <w:pPr>
            <w:ind w:left="-105" w:right="-80"/>
            <w:jc w:val="center"/>
            <w:rPr>
              <w:rFonts w:cs="Arial"/>
              <w:spacing w:val="-10"/>
              <w:sz w:val="16"/>
              <w:szCs w:val="16"/>
              <w:lang w:val="en-US"/>
            </w:rPr>
          </w:pPr>
        </w:p>
      </w:tc>
      <w:tc>
        <w:tcPr>
          <w:tcW w:w="3896" w:type="dxa"/>
          <w:gridSpan w:val="2"/>
          <w:vMerge/>
        </w:tcPr>
        <w:p w:rsidR="00284A96" w:rsidRPr="009474A0" w:rsidRDefault="00284A96" w:rsidP="00284A96">
          <w:pPr>
            <w:jc w:val="center"/>
            <w:rPr>
              <w:rFonts w:cs="Arial"/>
              <w:sz w:val="20"/>
            </w:rPr>
          </w:pPr>
        </w:p>
      </w:tc>
      <w:tc>
        <w:tcPr>
          <w:tcW w:w="850" w:type="dxa"/>
          <w:gridSpan w:val="2"/>
          <w:vMerge w:val="restart"/>
          <w:tcBorders>
            <w:top w:val="single" w:sz="12" w:space="0" w:color="auto"/>
          </w:tcBorders>
          <w:vAlign w:val="center"/>
        </w:tcPr>
        <w:p w:rsidR="00284A96" w:rsidRPr="009474A0" w:rsidRDefault="00284A96" w:rsidP="00284A96">
          <w:pPr>
            <w:ind w:left="-57" w:right="-57"/>
            <w:jc w:val="center"/>
            <w:rPr>
              <w:rFonts w:cs="Arial"/>
              <w:sz w:val="20"/>
            </w:rPr>
          </w:pPr>
          <w:r w:rsidRPr="009474A0">
            <w:rPr>
              <w:rFonts w:cs="Arial"/>
              <w:sz w:val="20"/>
            </w:rPr>
            <w:fldChar w:fldCharType="begin"/>
          </w:r>
          <w:r w:rsidRPr="009474A0">
            <w:rPr>
              <w:rFonts w:cs="Arial"/>
              <w:sz w:val="20"/>
            </w:rPr>
            <w:instrText xml:space="preserve"> DOCPROPERTY  #Стадия  \* MERGEFORMAT </w:instrText>
          </w:r>
          <w:r w:rsidRPr="009474A0">
            <w:rPr>
              <w:rFonts w:cs="Arial"/>
              <w:sz w:val="20"/>
            </w:rPr>
            <w:fldChar w:fldCharType="separate"/>
          </w:r>
          <w:r w:rsidR="00686F64">
            <w:rPr>
              <w:rFonts w:cs="Arial"/>
              <w:sz w:val="20"/>
            </w:rPr>
            <w:t>Р</w:t>
          </w:r>
          <w:r w:rsidRPr="009474A0">
            <w:rPr>
              <w:rFonts w:cs="Arial"/>
              <w:sz w:val="20"/>
            </w:rPr>
            <w:fldChar w:fldCharType="end"/>
          </w:r>
        </w:p>
      </w:tc>
      <w:tc>
        <w:tcPr>
          <w:tcW w:w="892" w:type="dxa"/>
          <w:gridSpan w:val="2"/>
          <w:tcBorders>
            <w:top w:val="single" w:sz="12" w:space="0" w:color="auto"/>
          </w:tcBorders>
          <w:vAlign w:val="center"/>
        </w:tcPr>
        <w:p w:rsidR="00284A96" w:rsidRPr="009474A0" w:rsidRDefault="001204F0" w:rsidP="00284A96">
          <w:pPr>
            <w:jc w:val="center"/>
            <w:rPr>
              <w:rFonts w:cs="Arial"/>
            </w:rPr>
          </w:pPr>
          <w:r>
            <w:rPr>
              <w:rStyle w:val="a7"/>
              <w:rFonts w:cs="Arial"/>
              <w:lang w:val="en-US"/>
            </w:rPr>
            <w:t>10</w:t>
          </w:r>
          <w:r w:rsidR="00284A96" w:rsidRPr="009474A0">
            <w:rPr>
              <w:rStyle w:val="a7"/>
              <w:rFonts w:cs="Arial"/>
              <w:lang w:val="en-US"/>
            </w:rPr>
            <w:t>.</w:t>
          </w:r>
          <w:r w:rsidR="00284A96" w:rsidRPr="009474A0">
            <w:rPr>
              <w:rStyle w:val="a7"/>
              <w:rFonts w:cs="Arial"/>
            </w:rPr>
            <w:t>1</w:t>
          </w:r>
        </w:p>
      </w:tc>
      <w:tc>
        <w:tcPr>
          <w:tcW w:w="992" w:type="dxa"/>
          <w:vMerge w:val="restart"/>
          <w:tcBorders>
            <w:top w:val="single" w:sz="12" w:space="0" w:color="auto"/>
            <w:right w:val="nil"/>
          </w:tcBorders>
          <w:vAlign w:val="center"/>
        </w:tcPr>
        <w:p w:rsidR="00284A96" w:rsidRPr="009474A0" w:rsidRDefault="00284A96" w:rsidP="00284A96">
          <w:pPr>
            <w:jc w:val="center"/>
            <w:rPr>
              <w:rFonts w:cs="Arial"/>
              <w:sz w:val="20"/>
            </w:rPr>
          </w:pPr>
          <w:r w:rsidRPr="009474A0">
            <w:rPr>
              <w:rFonts w:cs="Arial"/>
              <w:sz w:val="20"/>
            </w:rPr>
            <w:fldChar w:fldCharType="begin"/>
          </w:r>
          <w:r w:rsidRPr="009474A0">
            <w:rPr>
              <w:rFonts w:cs="Arial"/>
              <w:sz w:val="20"/>
            </w:rPr>
            <w:instrText xml:space="preserve"> NUMPAGES-1   \* MERGEFORMAT </w:instrText>
          </w:r>
          <w:r w:rsidRPr="009474A0">
            <w:rPr>
              <w:rFonts w:cs="Arial"/>
              <w:sz w:val="20"/>
            </w:rPr>
            <w:fldChar w:fldCharType="end"/>
          </w:r>
        </w:p>
      </w:tc>
    </w:tr>
    <w:tr w:rsidR="009D6D14" w:rsidRPr="009474A0" w:rsidTr="0085638F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</w:tcPr>
        <w:p w:rsidR="009D6D14" w:rsidRPr="009474A0" w:rsidRDefault="009D6D14" w:rsidP="009D6D14">
          <w:pPr>
            <w:rPr>
              <w:rFonts w:cs="Arial"/>
              <w:sz w:val="20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:rsidR="009D6D14" w:rsidRPr="009474A0" w:rsidRDefault="009D6D14" w:rsidP="009D6D14">
          <w:pPr>
            <w:rPr>
              <w:rFonts w:cs="Arial"/>
              <w:sz w:val="20"/>
            </w:rPr>
          </w:pPr>
        </w:p>
      </w:tc>
      <w:tc>
        <w:tcPr>
          <w:tcW w:w="1135" w:type="dxa"/>
          <w:gridSpan w:val="2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9D6D14" w:rsidRPr="009474A0" w:rsidRDefault="009D6D14" w:rsidP="009D6D14">
          <w:pPr>
            <w:ind w:left="-57" w:right="-57"/>
            <w:rPr>
              <w:rFonts w:cs="Arial"/>
              <w:sz w:val="20"/>
            </w:rPr>
          </w:pPr>
          <w:r w:rsidRPr="009474A0">
            <w:rPr>
              <w:rFonts w:cs="Arial"/>
              <w:sz w:val="20"/>
            </w:rPr>
            <w:t>Т. контр.</w:t>
          </w:r>
        </w:p>
      </w:tc>
      <w:tc>
        <w:tcPr>
          <w:tcW w:w="113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:rsidR="009D6D14" w:rsidRPr="009474A0" w:rsidRDefault="009D6D14" w:rsidP="009D6D14">
          <w:pPr>
            <w:ind w:left="-57" w:right="-57"/>
            <w:rPr>
              <w:rFonts w:cs="Arial"/>
              <w:sz w:val="20"/>
            </w:rPr>
          </w:pPr>
          <w:r w:rsidRPr="009474A0">
            <w:rPr>
              <w:rFonts w:cs="Arial"/>
              <w:sz w:val="20"/>
            </w:rPr>
            <w:t>Друзев</w:t>
          </w: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9D6D14" w:rsidRPr="009474A0" w:rsidRDefault="009D6D14" w:rsidP="009D6D14">
          <w:pPr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  <w:bottom w:val="single" w:sz="4" w:space="0" w:color="auto"/>
          </w:tcBorders>
          <w:tcMar>
            <w:left w:w="0" w:type="dxa"/>
            <w:right w:w="0" w:type="dxa"/>
          </w:tcMar>
          <w:vAlign w:val="center"/>
        </w:tcPr>
        <w:p w:rsidR="009D6D14" w:rsidRPr="009474A0" w:rsidRDefault="009D6D14" w:rsidP="001204F0">
          <w:pPr>
            <w:ind w:left="-105" w:right="-80"/>
            <w:jc w:val="center"/>
            <w:rPr>
              <w:rFonts w:cs="Arial"/>
              <w:spacing w:val="-10"/>
              <w:sz w:val="16"/>
              <w:szCs w:val="16"/>
              <w:lang w:val="en-US"/>
            </w:rPr>
          </w:pPr>
        </w:p>
      </w:tc>
      <w:tc>
        <w:tcPr>
          <w:tcW w:w="3896" w:type="dxa"/>
          <w:gridSpan w:val="2"/>
          <w:vMerge/>
        </w:tcPr>
        <w:p w:rsidR="009D6D14" w:rsidRPr="009474A0" w:rsidRDefault="009D6D14" w:rsidP="009D6D14">
          <w:pPr>
            <w:jc w:val="center"/>
            <w:rPr>
              <w:rFonts w:cs="Arial"/>
              <w:sz w:val="20"/>
            </w:rPr>
          </w:pPr>
        </w:p>
      </w:tc>
      <w:tc>
        <w:tcPr>
          <w:tcW w:w="850" w:type="dxa"/>
          <w:gridSpan w:val="2"/>
          <w:vMerge/>
          <w:tcBorders>
            <w:bottom w:val="nil"/>
          </w:tcBorders>
          <w:vAlign w:val="center"/>
        </w:tcPr>
        <w:p w:rsidR="009D6D14" w:rsidRPr="009474A0" w:rsidRDefault="009D6D14" w:rsidP="009D6D14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92" w:type="dxa"/>
          <w:gridSpan w:val="2"/>
          <w:tcBorders>
            <w:bottom w:val="nil"/>
          </w:tcBorders>
          <w:vAlign w:val="center"/>
        </w:tcPr>
        <w:p w:rsidR="009D6D14" w:rsidRPr="009474A0" w:rsidRDefault="009D6D14" w:rsidP="00F1091F">
          <w:pPr>
            <w:jc w:val="center"/>
            <w:rPr>
              <w:rStyle w:val="a7"/>
              <w:rFonts w:cs="Arial"/>
              <w:sz w:val="16"/>
            </w:rPr>
          </w:pPr>
          <w:r w:rsidRPr="009474A0">
            <w:rPr>
              <w:rStyle w:val="a7"/>
              <w:rFonts w:cs="Arial"/>
              <w:sz w:val="16"/>
            </w:rPr>
            <w:t xml:space="preserve">на </w:t>
          </w:r>
          <w:r w:rsidR="00F1091F">
            <w:rPr>
              <w:rStyle w:val="a7"/>
              <w:rFonts w:cs="Arial"/>
              <w:sz w:val="16"/>
              <w:lang w:val="en-US"/>
            </w:rPr>
            <w:t>5</w:t>
          </w:r>
          <w:r>
            <w:rPr>
              <w:rStyle w:val="a7"/>
              <w:rFonts w:cs="Arial"/>
              <w:sz w:val="16"/>
              <w:lang w:val="en-US"/>
            </w:rPr>
            <w:t xml:space="preserve"> </w:t>
          </w:r>
          <w:r w:rsidRPr="009474A0">
            <w:rPr>
              <w:rStyle w:val="a7"/>
              <w:rFonts w:cs="Arial"/>
              <w:sz w:val="16"/>
            </w:rPr>
            <w:t>л.</w:t>
          </w:r>
        </w:p>
      </w:tc>
      <w:tc>
        <w:tcPr>
          <w:tcW w:w="992" w:type="dxa"/>
          <w:vMerge/>
          <w:tcBorders>
            <w:bottom w:val="nil"/>
            <w:right w:val="nil"/>
          </w:tcBorders>
          <w:vAlign w:val="center"/>
        </w:tcPr>
        <w:p w:rsidR="009D6D14" w:rsidRPr="009474A0" w:rsidRDefault="009D6D14" w:rsidP="009D6D14">
          <w:pPr>
            <w:jc w:val="center"/>
            <w:rPr>
              <w:rFonts w:cs="Arial"/>
              <w:sz w:val="20"/>
            </w:rPr>
          </w:pPr>
        </w:p>
      </w:tc>
    </w:tr>
    <w:tr w:rsidR="009D6D14" w:rsidRPr="009474A0" w:rsidTr="005555D7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</w:tcPr>
        <w:p w:rsidR="009D6D14" w:rsidRPr="009474A0" w:rsidRDefault="009D6D14" w:rsidP="009D6D14">
          <w:pPr>
            <w:rPr>
              <w:rFonts w:cs="Arial"/>
              <w:sz w:val="20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:rsidR="009D6D14" w:rsidRPr="009474A0" w:rsidRDefault="009D6D14" w:rsidP="009D6D14">
          <w:pPr>
            <w:rPr>
              <w:rFonts w:cs="Arial"/>
              <w:sz w:val="20"/>
            </w:rPr>
          </w:pPr>
        </w:p>
      </w:tc>
      <w:tc>
        <w:tcPr>
          <w:tcW w:w="1135" w:type="dxa"/>
          <w:gridSpan w:val="2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9D6D14" w:rsidRPr="009474A0" w:rsidRDefault="009D6D14" w:rsidP="009D6D14">
          <w:pPr>
            <w:ind w:left="-57" w:right="-57"/>
            <w:rPr>
              <w:rFonts w:cs="Arial"/>
              <w:sz w:val="20"/>
            </w:rPr>
          </w:pPr>
          <w:r w:rsidRPr="009474A0">
            <w:rPr>
              <w:rFonts w:cs="Arial"/>
              <w:sz w:val="20"/>
            </w:rPr>
            <w:t>Н. контр.</w:t>
          </w:r>
        </w:p>
      </w:tc>
      <w:tc>
        <w:tcPr>
          <w:tcW w:w="113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:rsidR="009D6D14" w:rsidRPr="00710253" w:rsidRDefault="009D6D14" w:rsidP="009D6D14">
          <w:pPr>
            <w:ind w:left="-57" w:right="-57"/>
            <w:rPr>
              <w:rFonts w:cs="Arial"/>
              <w:sz w:val="20"/>
            </w:rPr>
          </w:pPr>
          <w:r w:rsidRPr="00952B4B">
            <w:rPr>
              <w:rFonts w:cs="Arial"/>
              <w:sz w:val="20"/>
            </w:rPr>
            <w:t>Ткачев</w:t>
          </w: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9D6D14" w:rsidRPr="009474A0" w:rsidRDefault="009D6D14" w:rsidP="009D6D14">
          <w:pPr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9D6D14" w:rsidRPr="009474A0" w:rsidRDefault="009D6D14" w:rsidP="001204F0">
          <w:pPr>
            <w:ind w:left="-105" w:right="-80"/>
            <w:jc w:val="center"/>
            <w:rPr>
              <w:rFonts w:cs="Arial"/>
              <w:spacing w:val="-10"/>
              <w:sz w:val="16"/>
              <w:szCs w:val="16"/>
              <w:lang w:val="en-US"/>
            </w:rPr>
          </w:pPr>
        </w:p>
      </w:tc>
      <w:tc>
        <w:tcPr>
          <w:tcW w:w="3896" w:type="dxa"/>
          <w:gridSpan w:val="2"/>
          <w:vMerge w:val="restart"/>
          <w:vAlign w:val="center"/>
        </w:tcPr>
        <w:p w:rsidR="009D6D14" w:rsidRPr="009474A0" w:rsidRDefault="009D6D14" w:rsidP="009D6D14">
          <w:pPr>
            <w:jc w:val="center"/>
            <w:rPr>
              <w:rFonts w:cs="Arial"/>
              <w:sz w:val="20"/>
            </w:rPr>
          </w:pPr>
          <w:r w:rsidRPr="009474A0">
            <w:rPr>
              <w:rFonts w:cs="Arial"/>
              <w:sz w:val="20"/>
            </w:rPr>
            <w:t>Таблица соединений и подключений</w:t>
          </w:r>
        </w:p>
      </w:tc>
      <w:tc>
        <w:tcPr>
          <w:tcW w:w="1367" w:type="dxa"/>
          <w:gridSpan w:val="3"/>
          <w:vMerge w:val="restart"/>
          <w:tcBorders>
            <w:top w:val="single" w:sz="12" w:space="0" w:color="auto"/>
            <w:right w:val="nil"/>
          </w:tcBorders>
          <w:vAlign w:val="center"/>
        </w:tcPr>
        <w:p w:rsidR="009D6D14" w:rsidRPr="009474A0" w:rsidRDefault="009E426A" w:rsidP="009D6D14">
          <w:pPr>
            <w:jc w:val="center"/>
            <w:rPr>
              <w:rFonts w:cs="Arial"/>
              <w:sz w:val="16"/>
              <w:szCs w:val="16"/>
            </w:rPr>
          </w:pPr>
          <w:r>
            <w:rPr>
              <w:noProof/>
              <w:szCs w:val="24"/>
              <w:lang w:val="en-US" w:eastAsia="en-US"/>
            </w:rPr>
            <w:drawing>
              <wp:inline distT="0" distB="0" distL="0" distR="0">
                <wp:extent cx="746125" cy="226695"/>
                <wp:effectExtent l="0" t="0" r="0" b="0"/>
                <wp:docPr id="1" name="Рисунок 1" descr="Лого_прогресс_инжиниринг_-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Лого_прогресс_инжиниринг_-0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21" t="15714" r="5801" b="1408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6125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7" w:type="dxa"/>
          <w:gridSpan w:val="2"/>
          <w:vMerge w:val="restart"/>
          <w:tcBorders>
            <w:top w:val="single" w:sz="12" w:space="0" w:color="auto"/>
            <w:right w:val="nil"/>
          </w:tcBorders>
          <w:vAlign w:val="center"/>
        </w:tcPr>
        <w:p w:rsidR="009D6D14" w:rsidRPr="009474A0" w:rsidRDefault="009E426A" w:rsidP="009D6D14">
          <w:pPr>
            <w:jc w:val="center"/>
            <w:rPr>
              <w:rFonts w:cs="Arial"/>
              <w:noProof/>
            </w:rPr>
          </w:pPr>
          <w:r w:rsidRPr="009474A0">
            <w:rPr>
              <w:rFonts w:cs="Arial"/>
              <w:noProof/>
              <w:lang w:val="en-US" w:eastAsia="en-US"/>
            </w:rPr>
            <w:drawing>
              <wp:inline distT="0" distB="0" distL="0" distR="0">
                <wp:extent cx="621665" cy="336550"/>
                <wp:effectExtent l="0" t="0" r="0" b="0"/>
                <wp:docPr id="2" name="Рисунок 1" descr="B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B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1665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D6D14" w:rsidRPr="009474A0" w:rsidRDefault="009D6D14" w:rsidP="009D6D14">
          <w:pPr>
            <w:jc w:val="center"/>
            <w:rPr>
              <w:rFonts w:cs="Arial"/>
              <w:sz w:val="4"/>
              <w:szCs w:val="4"/>
            </w:rPr>
          </w:pPr>
        </w:p>
        <w:p w:rsidR="009D6D14" w:rsidRPr="009474A0" w:rsidRDefault="009D6D14" w:rsidP="009D6D14">
          <w:pPr>
            <w:ind w:right="-110" w:hanging="19"/>
            <w:jc w:val="center"/>
            <w:rPr>
              <w:rFonts w:cs="Arial"/>
              <w:sz w:val="18"/>
              <w:szCs w:val="18"/>
            </w:rPr>
          </w:pPr>
          <w:r w:rsidRPr="009474A0">
            <w:rPr>
              <w:rFonts w:cs="Arial"/>
              <w:sz w:val="12"/>
              <w:szCs w:val="12"/>
            </w:rPr>
            <w:t>ООО «</w:t>
          </w:r>
          <w:r w:rsidRPr="009474A0">
            <w:rPr>
              <w:rFonts w:cs="Arial"/>
              <w:sz w:val="12"/>
              <w:szCs w:val="12"/>
              <w:lang w:val="en-US"/>
            </w:rPr>
            <w:t>Би</w:t>
          </w:r>
          <w:r w:rsidRPr="009474A0">
            <w:rPr>
              <w:rFonts w:cs="Arial"/>
              <w:sz w:val="12"/>
              <w:szCs w:val="12"/>
            </w:rPr>
            <w:t>.Си.Си.»</w:t>
          </w:r>
        </w:p>
      </w:tc>
    </w:tr>
    <w:tr w:rsidR="0085638F" w:rsidRPr="009474A0" w:rsidTr="005555D7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1" w:type="dxa"/>
          <w:vMerge/>
          <w:tcBorders>
            <w:left w:val="single" w:sz="12" w:space="0" w:color="auto"/>
            <w:right w:val="single" w:sz="12" w:space="0" w:color="auto"/>
          </w:tcBorders>
        </w:tcPr>
        <w:p w:rsidR="0085638F" w:rsidRPr="009474A0" w:rsidRDefault="0085638F" w:rsidP="0085638F">
          <w:pPr>
            <w:rPr>
              <w:rFonts w:cs="Arial"/>
              <w:sz w:val="20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:rsidR="0085638F" w:rsidRPr="009474A0" w:rsidRDefault="0085638F" w:rsidP="0085638F">
          <w:pPr>
            <w:rPr>
              <w:rFonts w:cs="Arial"/>
              <w:sz w:val="20"/>
            </w:rPr>
          </w:pPr>
        </w:p>
      </w:tc>
      <w:tc>
        <w:tcPr>
          <w:tcW w:w="1135" w:type="dxa"/>
          <w:gridSpan w:val="2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113"/>
            <w:rPr>
              <w:rFonts w:cs="Arial"/>
              <w:spacing w:val="-14"/>
              <w:sz w:val="20"/>
            </w:rPr>
          </w:pPr>
        </w:p>
      </w:tc>
      <w:tc>
        <w:tcPr>
          <w:tcW w:w="113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ind w:left="-57" w:right="-57"/>
            <w:rPr>
              <w:rFonts w:cs="Arial"/>
              <w:sz w:val="20"/>
            </w:rPr>
          </w:pP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85638F" w:rsidRPr="009474A0" w:rsidRDefault="0085638F" w:rsidP="0085638F">
          <w:pPr>
            <w:rPr>
              <w:rFonts w:cs="Arial"/>
              <w:sz w:val="14"/>
              <w:szCs w:val="14"/>
            </w:rPr>
          </w:pPr>
        </w:p>
      </w:tc>
      <w:tc>
        <w:tcPr>
          <w:tcW w:w="3896" w:type="dxa"/>
          <w:gridSpan w:val="2"/>
          <w:vMerge/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367" w:type="dxa"/>
          <w:gridSpan w:val="3"/>
          <w:vMerge/>
          <w:tcBorders>
            <w:right w:val="nil"/>
          </w:tcBorders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367" w:type="dxa"/>
          <w:gridSpan w:val="2"/>
          <w:vMerge/>
          <w:tcBorders>
            <w:right w:val="nil"/>
          </w:tcBorders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</w:tr>
    <w:tr w:rsidR="0085638F" w:rsidRPr="009474A0" w:rsidTr="005555D7">
      <w:tblPrEx>
        <w:tblCellMar>
          <w:top w:w="0" w:type="dxa"/>
          <w:bottom w:w="0" w:type="dxa"/>
        </w:tblCellMar>
      </w:tblPrEx>
      <w:trPr>
        <w:cantSplit/>
        <w:trHeight w:hRule="exact" w:val="340"/>
      </w:trPr>
      <w:tc>
        <w:tcPr>
          <w:tcW w:w="28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5638F" w:rsidRPr="009474A0" w:rsidRDefault="0085638F" w:rsidP="0085638F">
          <w:pPr>
            <w:rPr>
              <w:rFonts w:cs="Arial"/>
              <w:sz w:val="20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nil"/>
          </w:tcBorders>
        </w:tcPr>
        <w:p w:rsidR="0085638F" w:rsidRPr="009474A0" w:rsidRDefault="0085638F" w:rsidP="0085638F">
          <w:pPr>
            <w:rPr>
              <w:rFonts w:cs="Arial"/>
              <w:sz w:val="20"/>
            </w:rPr>
          </w:pPr>
        </w:p>
      </w:tc>
      <w:tc>
        <w:tcPr>
          <w:tcW w:w="1135" w:type="dxa"/>
          <w:gridSpan w:val="2"/>
          <w:tcBorders>
            <w:top w:val="single" w:sz="12" w:space="0" w:color="auto"/>
            <w:left w:val="nil"/>
            <w:bottom w:val="nil"/>
          </w:tcBorders>
          <w:vAlign w:val="center"/>
        </w:tcPr>
        <w:p w:rsidR="0085638F" w:rsidRPr="009474A0" w:rsidRDefault="0085638F" w:rsidP="0085638F">
          <w:pPr>
            <w:ind w:left="-57" w:right="-113"/>
            <w:jc w:val="center"/>
            <w:rPr>
              <w:rFonts w:cs="Arial"/>
              <w:sz w:val="14"/>
              <w:szCs w:val="16"/>
            </w:rPr>
          </w:pPr>
          <w:r w:rsidRPr="009474A0">
            <w:rPr>
              <w:rFonts w:cs="Arial"/>
              <w:sz w:val="14"/>
              <w:szCs w:val="16"/>
            </w:rPr>
            <w:t xml:space="preserve">Должность </w:t>
          </w:r>
          <w:r w:rsidRPr="009474A0">
            <w:rPr>
              <w:rFonts w:cs="Arial"/>
              <w:sz w:val="14"/>
              <w:szCs w:val="16"/>
            </w:rPr>
            <w:br/>
          </w:r>
          <w:r w:rsidRPr="009474A0">
            <w:rPr>
              <w:rFonts w:cs="Arial"/>
              <w:sz w:val="14"/>
              <w:szCs w:val="16"/>
              <w:lang w:val="en-US"/>
            </w:rPr>
            <w:t>Position</w:t>
          </w:r>
        </w:p>
      </w:tc>
      <w:tc>
        <w:tcPr>
          <w:tcW w:w="1134" w:type="dxa"/>
          <w:gridSpan w:val="2"/>
          <w:tcBorders>
            <w:top w:val="single" w:sz="12" w:space="0" w:color="auto"/>
            <w:bottom w:val="nil"/>
          </w:tcBorders>
          <w:vAlign w:val="center"/>
        </w:tcPr>
        <w:p w:rsidR="0085638F" w:rsidRPr="009474A0" w:rsidRDefault="0085638F" w:rsidP="0085638F">
          <w:pPr>
            <w:ind w:left="-57" w:right="-57"/>
            <w:jc w:val="center"/>
            <w:rPr>
              <w:rFonts w:cs="Arial"/>
              <w:sz w:val="14"/>
              <w:szCs w:val="16"/>
            </w:rPr>
          </w:pPr>
          <w:r w:rsidRPr="009474A0">
            <w:rPr>
              <w:rFonts w:cs="Arial"/>
              <w:sz w:val="14"/>
              <w:szCs w:val="16"/>
            </w:rPr>
            <w:t xml:space="preserve">Фамилия </w:t>
          </w:r>
          <w:r w:rsidRPr="009474A0">
            <w:rPr>
              <w:rFonts w:cs="Arial"/>
              <w:sz w:val="14"/>
              <w:szCs w:val="16"/>
            </w:rPr>
            <w:br/>
          </w:r>
          <w:r w:rsidRPr="009474A0">
            <w:rPr>
              <w:rFonts w:cs="Arial"/>
              <w:sz w:val="14"/>
              <w:szCs w:val="16"/>
              <w:lang w:val="en-US"/>
            </w:rPr>
            <w:t>Surname</w:t>
          </w:r>
        </w:p>
      </w:tc>
      <w:tc>
        <w:tcPr>
          <w:tcW w:w="851" w:type="dxa"/>
          <w:tcBorders>
            <w:top w:val="single" w:sz="12" w:space="0" w:color="auto"/>
            <w:bottom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4"/>
              <w:szCs w:val="16"/>
              <w:lang w:val="en-US"/>
            </w:rPr>
          </w:pPr>
          <w:r w:rsidRPr="009474A0">
            <w:rPr>
              <w:rFonts w:cs="Arial"/>
              <w:sz w:val="14"/>
              <w:szCs w:val="16"/>
            </w:rPr>
            <w:t xml:space="preserve">Подпись </w:t>
          </w:r>
          <w:r w:rsidRPr="009474A0">
            <w:rPr>
              <w:rFonts w:cs="Arial"/>
              <w:sz w:val="14"/>
              <w:szCs w:val="16"/>
            </w:rPr>
            <w:br/>
          </w:r>
          <w:r w:rsidRPr="009474A0">
            <w:rPr>
              <w:rFonts w:cs="Arial"/>
              <w:sz w:val="14"/>
              <w:szCs w:val="16"/>
              <w:lang w:val="en-US"/>
            </w:rPr>
            <w:t>Signature</w:t>
          </w:r>
        </w:p>
      </w:tc>
      <w:tc>
        <w:tcPr>
          <w:tcW w:w="595" w:type="dxa"/>
          <w:tcBorders>
            <w:top w:val="single" w:sz="12" w:space="0" w:color="auto"/>
            <w:bottom w:val="nil"/>
          </w:tcBorders>
          <w:vAlign w:val="center"/>
        </w:tcPr>
        <w:p w:rsidR="0085638F" w:rsidRPr="009474A0" w:rsidRDefault="0085638F" w:rsidP="0085638F">
          <w:pPr>
            <w:jc w:val="center"/>
            <w:rPr>
              <w:rFonts w:cs="Arial"/>
              <w:sz w:val="14"/>
              <w:szCs w:val="16"/>
              <w:lang w:val="en-US"/>
            </w:rPr>
          </w:pPr>
          <w:r w:rsidRPr="009474A0">
            <w:rPr>
              <w:rFonts w:cs="Arial"/>
              <w:sz w:val="14"/>
              <w:szCs w:val="16"/>
            </w:rPr>
            <w:t xml:space="preserve">Дата </w:t>
          </w:r>
          <w:r w:rsidRPr="009474A0">
            <w:rPr>
              <w:rFonts w:cs="Arial"/>
              <w:sz w:val="14"/>
              <w:szCs w:val="16"/>
            </w:rPr>
            <w:br/>
          </w:r>
          <w:r w:rsidRPr="009474A0">
            <w:rPr>
              <w:rFonts w:cs="Arial"/>
              <w:sz w:val="14"/>
              <w:szCs w:val="16"/>
              <w:lang w:val="en-US"/>
            </w:rPr>
            <w:t>Date</w:t>
          </w:r>
        </w:p>
      </w:tc>
      <w:tc>
        <w:tcPr>
          <w:tcW w:w="3896" w:type="dxa"/>
          <w:gridSpan w:val="2"/>
          <w:vMerge/>
          <w:tcBorders>
            <w:bottom w:val="nil"/>
          </w:tcBorders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367" w:type="dxa"/>
          <w:gridSpan w:val="3"/>
          <w:vMerge/>
          <w:tcBorders>
            <w:bottom w:val="nil"/>
            <w:right w:val="nil"/>
          </w:tcBorders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  <w:tc>
        <w:tcPr>
          <w:tcW w:w="1367" w:type="dxa"/>
          <w:gridSpan w:val="2"/>
          <w:vMerge/>
          <w:tcBorders>
            <w:bottom w:val="nil"/>
            <w:right w:val="nil"/>
          </w:tcBorders>
        </w:tcPr>
        <w:p w:rsidR="0085638F" w:rsidRPr="009474A0" w:rsidRDefault="0085638F" w:rsidP="0085638F">
          <w:pPr>
            <w:jc w:val="center"/>
            <w:rPr>
              <w:rFonts w:cs="Arial"/>
              <w:sz w:val="20"/>
            </w:rPr>
          </w:pPr>
        </w:p>
      </w:tc>
    </w:tr>
  </w:tbl>
  <w:p w:rsidR="00503952" w:rsidRPr="009474A0" w:rsidRDefault="00503952" w:rsidP="00697C22">
    <w:pPr>
      <w:pStyle w:val="a5"/>
      <w:ind w:right="851"/>
      <w:rPr>
        <w:rFonts w:cs="Arial"/>
        <w:sz w:val="6"/>
      </w:rPr>
    </w:pPr>
  </w:p>
  <w:tbl>
    <w:tblPr>
      <w:tblW w:w="11069" w:type="dxa"/>
      <w:tblInd w:w="-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34"/>
      <w:gridCol w:w="1835"/>
    </w:tblGrid>
    <w:tr w:rsidR="00503952" w:rsidRPr="009474A0" w:rsidTr="00807D73">
      <w:tc>
        <w:tcPr>
          <w:tcW w:w="8789" w:type="dxa"/>
          <w:tcBorders>
            <w:top w:val="nil"/>
            <w:left w:val="nil"/>
            <w:bottom w:val="nil"/>
            <w:right w:val="nil"/>
          </w:tcBorders>
        </w:tcPr>
        <w:p w:rsidR="00503952" w:rsidRPr="009474A0" w:rsidRDefault="00503952" w:rsidP="00DA1095">
          <w:pPr>
            <w:ind w:left="737"/>
            <w:rPr>
              <w:rFonts w:cs="Arial"/>
              <w:sz w:val="18"/>
              <w:szCs w:val="18"/>
              <w:lang w:val="en-US"/>
            </w:rPr>
          </w:pPr>
          <w:r w:rsidRPr="009474A0">
            <w:rPr>
              <w:rFonts w:cs="Arial"/>
              <w:iCs/>
              <w:sz w:val="18"/>
              <w:szCs w:val="18"/>
              <w:lang w:val="en-US"/>
            </w:rPr>
            <w:fldChar w:fldCharType="begin"/>
          </w:r>
          <w:r w:rsidRPr="009474A0">
            <w:rPr>
              <w:rFonts w:cs="Arial"/>
              <w:iCs/>
              <w:sz w:val="18"/>
              <w:szCs w:val="18"/>
              <w:lang w:val="en-US"/>
            </w:rPr>
            <w:instrText xml:space="preserve"> FILENAME   \* MERGEFORMAT </w:instrText>
          </w:r>
          <w:r w:rsidRPr="009474A0">
            <w:rPr>
              <w:rFonts w:cs="Arial"/>
              <w:iCs/>
              <w:sz w:val="18"/>
              <w:szCs w:val="18"/>
              <w:lang w:val="en-US"/>
            </w:rPr>
            <w:fldChar w:fldCharType="separate"/>
          </w:r>
          <w:r w:rsidR="00686F64">
            <w:rPr>
              <w:rFonts w:cs="Arial"/>
              <w:iCs/>
              <w:noProof/>
              <w:sz w:val="18"/>
              <w:szCs w:val="18"/>
              <w:lang w:val="en-US"/>
            </w:rPr>
            <w:t>AGCC.287-2250-KSB.CJ-0010_A_RU.doc</w:t>
          </w:r>
          <w:r w:rsidRPr="009474A0">
            <w:rPr>
              <w:rFonts w:cs="Arial"/>
              <w:iCs/>
              <w:sz w:val="18"/>
              <w:szCs w:val="18"/>
              <w:lang w:val="en-US"/>
            </w:rPr>
            <w:fldChar w:fldCharType="end"/>
          </w:r>
        </w:p>
      </w:tc>
      <w:tc>
        <w:tcPr>
          <w:tcW w:w="1746" w:type="dxa"/>
          <w:tcBorders>
            <w:top w:val="nil"/>
            <w:left w:val="nil"/>
            <w:bottom w:val="nil"/>
            <w:right w:val="nil"/>
          </w:tcBorders>
        </w:tcPr>
        <w:p w:rsidR="00503952" w:rsidRPr="009474A0" w:rsidRDefault="00503952" w:rsidP="00807D73">
          <w:pPr>
            <w:jc w:val="center"/>
            <w:rPr>
              <w:rFonts w:cs="Arial"/>
              <w:sz w:val="18"/>
              <w:szCs w:val="18"/>
            </w:rPr>
          </w:pPr>
          <w:r w:rsidRPr="009474A0">
            <w:rPr>
              <w:rFonts w:cs="Arial"/>
              <w:sz w:val="18"/>
              <w:szCs w:val="18"/>
            </w:rPr>
            <w:t>Формат А4</w:t>
          </w:r>
        </w:p>
      </w:tc>
    </w:tr>
  </w:tbl>
  <w:p w:rsidR="00503952" w:rsidRPr="009474A0" w:rsidRDefault="00503952" w:rsidP="00697C22">
    <w:pPr>
      <w:pStyle w:val="a5"/>
      <w:ind w:right="851"/>
      <w:rPr>
        <w:rFonts w:cs="Arial"/>
        <w:sz w:val="6"/>
      </w:rPr>
    </w:pPr>
  </w:p>
  <w:p w:rsidR="00503952" w:rsidRPr="00697C22" w:rsidRDefault="00503952" w:rsidP="00697C2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56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right w:w="0" w:type="dxa"/>
      </w:tblCellMar>
      <w:tblLook w:val="0000" w:firstRow="0" w:lastRow="0" w:firstColumn="0" w:lastColumn="0" w:noHBand="0" w:noVBand="0"/>
    </w:tblPr>
    <w:tblGrid>
      <w:gridCol w:w="284"/>
      <w:gridCol w:w="397"/>
      <w:gridCol w:w="11907"/>
      <w:gridCol w:w="570"/>
      <w:gridCol w:w="567"/>
      <w:gridCol w:w="567"/>
      <w:gridCol w:w="567"/>
      <w:gridCol w:w="851"/>
      <w:gridCol w:w="595"/>
      <w:gridCol w:w="5471"/>
      <w:gridCol w:w="583"/>
      <w:gridCol w:w="584"/>
    </w:tblGrid>
    <w:tr w:rsidR="00503952" w:rsidTr="00D7708C">
      <w:tblPrEx>
        <w:tblCellMar>
          <w:top w:w="0" w:type="dxa"/>
          <w:bottom w:w="0" w:type="dxa"/>
        </w:tblCellMar>
      </w:tblPrEx>
      <w:trPr>
        <w:cantSplit/>
        <w:trHeight w:hRule="exact" w:val="284"/>
      </w:trPr>
      <w:tc>
        <w:tcPr>
          <w:tcW w:w="284" w:type="dxa"/>
          <w:tcBorders>
            <w:top w:val="nil"/>
            <w:left w:val="nil"/>
            <w:bottom w:val="single" w:sz="12" w:space="0" w:color="auto"/>
            <w:right w:val="nil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397" w:type="dxa"/>
          <w:tcBorders>
            <w:top w:val="nil"/>
            <w:left w:val="nil"/>
            <w:bottom w:val="single" w:sz="12" w:space="0" w:color="auto"/>
            <w:right w:val="nil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570" w:type="dxa"/>
          <w:tcBorders>
            <w:top w:val="nil"/>
            <w:left w:val="nil"/>
            <w:bottom w:val="nil"/>
            <w:right w:val="nil"/>
          </w:tcBorders>
        </w:tcPr>
        <w:p w:rsidR="00503952" w:rsidRPr="0084626C" w:rsidRDefault="00503952" w:rsidP="00746953">
          <w:pPr>
            <w:rPr>
              <w:szCs w:val="24"/>
            </w:rPr>
          </w:pPr>
        </w:p>
      </w:tc>
      <w:tc>
        <w:tcPr>
          <w:tcW w:w="8618" w:type="dxa"/>
          <w:gridSpan w:val="6"/>
          <w:tcBorders>
            <w:top w:val="nil"/>
            <w:left w:val="nil"/>
            <w:bottom w:val="nil"/>
            <w:right w:val="nil"/>
          </w:tcBorders>
        </w:tcPr>
        <w:p w:rsidR="00503952" w:rsidRPr="0084626C" w:rsidRDefault="00503952" w:rsidP="00746953">
          <w:pPr>
            <w:rPr>
              <w:szCs w:val="24"/>
            </w:rPr>
          </w:pPr>
        </w:p>
      </w:tc>
      <w:tc>
        <w:tcPr>
          <w:tcW w:w="583" w:type="dxa"/>
          <w:tcBorders>
            <w:top w:val="nil"/>
            <w:left w:val="nil"/>
            <w:bottom w:val="nil"/>
            <w:right w:val="nil"/>
          </w:tcBorders>
        </w:tcPr>
        <w:p w:rsidR="00503952" w:rsidRPr="00D7708C" w:rsidRDefault="00503952" w:rsidP="00D7708C">
          <w:pPr>
            <w:jc w:val="center"/>
            <w:rPr>
              <w:sz w:val="20"/>
            </w:rPr>
          </w:pPr>
        </w:p>
      </w:tc>
      <w:tc>
        <w:tcPr>
          <w:tcW w:w="584" w:type="dxa"/>
          <w:tcBorders>
            <w:top w:val="nil"/>
            <w:left w:val="nil"/>
            <w:bottom w:val="nil"/>
            <w:right w:val="nil"/>
          </w:tcBorders>
        </w:tcPr>
        <w:p w:rsidR="00503952" w:rsidRPr="00D7708C" w:rsidRDefault="00503952" w:rsidP="00746953">
          <w:pPr>
            <w:rPr>
              <w:sz w:val="20"/>
            </w:rPr>
          </w:pPr>
        </w:p>
      </w:tc>
    </w:tr>
    <w:tr w:rsidR="00503952" w:rsidTr="00D7708C">
      <w:tblPrEx>
        <w:tblCellMar>
          <w:top w:w="0" w:type="dxa"/>
          <w:bottom w:w="0" w:type="dxa"/>
        </w:tblCellMar>
      </w:tblPrEx>
      <w:trPr>
        <w:cantSplit/>
        <w:trHeight w:hRule="exact" w:val="567"/>
      </w:trPr>
      <w:tc>
        <w:tcPr>
          <w:tcW w:w="28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503952" w:rsidRPr="00177BEF" w:rsidRDefault="00503952" w:rsidP="00177BEF">
          <w:pPr>
            <w:spacing w:line="192" w:lineRule="auto"/>
            <w:jc w:val="center"/>
            <w:rPr>
              <w:rFonts w:cs="Arial"/>
              <w:sz w:val="10"/>
              <w:szCs w:val="16"/>
            </w:rPr>
          </w:pPr>
          <w:r w:rsidRPr="00177BEF">
            <w:rPr>
              <w:rFonts w:cs="Arial"/>
              <w:sz w:val="10"/>
              <w:szCs w:val="12"/>
            </w:rPr>
            <w:t>Инв. № подл./</w:t>
          </w:r>
          <w:r w:rsidR="00177BEF">
            <w:rPr>
              <w:rFonts w:cs="Arial"/>
              <w:sz w:val="10"/>
              <w:szCs w:val="12"/>
            </w:rPr>
            <w:t xml:space="preserve"> </w:t>
          </w:r>
          <w:r w:rsidRPr="00177BEF">
            <w:rPr>
              <w:rFonts w:cs="Arial"/>
              <w:sz w:val="10"/>
              <w:szCs w:val="12"/>
              <w:lang w:val="en-US"/>
            </w:rPr>
            <w:t>I</w:t>
          </w:r>
          <w:r w:rsidRPr="00177BEF">
            <w:rPr>
              <w:rFonts w:cs="Arial"/>
              <w:sz w:val="10"/>
              <w:szCs w:val="12"/>
            </w:rPr>
            <w:t>nv.№ Orig</w:t>
          </w:r>
        </w:p>
      </w:tc>
      <w:tc>
        <w:tcPr>
          <w:tcW w:w="397" w:type="dxa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textDirection w:val="btLr"/>
          <w:vAlign w:val="center"/>
        </w:tcPr>
        <w:p w:rsidR="00503952" w:rsidRPr="00040A82" w:rsidRDefault="00503952" w:rsidP="00004B10">
          <w:pPr>
            <w:ind w:left="113" w:right="113"/>
            <w:jc w:val="center"/>
            <w:rPr>
              <w:szCs w:val="24"/>
              <w:lang w:val="en-US"/>
            </w:rPr>
          </w:pPr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:rsidR="00503952" w:rsidRPr="00E52680" w:rsidRDefault="00503952" w:rsidP="006F3E98">
          <w:pPr>
            <w:rPr>
              <w:szCs w:val="24"/>
            </w:rPr>
          </w:pPr>
        </w:p>
      </w:tc>
      <w:tc>
        <w:tcPr>
          <w:tcW w:w="570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2059DE" w:rsidRDefault="00503952" w:rsidP="00746953">
          <w:pPr>
            <w:rPr>
              <w:szCs w:val="24"/>
            </w:rPr>
          </w:pPr>
        </w:p>
      </w:tc>
      <w:tc>
        <w:tcPr>
          <w:tcW w:w="8618" w:type="dxa"/>
          <w:gridSpan w:val="6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2059DE" w:rsidRDefault="00503952" w:rsidP="00746953">
          <w:pPr>
            <w:rPr>
              <w:szCs w:val="24"/>
            </w:rPr>
          </w:pPr>
        </w:p>
      </w:tc>
      <w:tc>
        <w:tcPr>
          <w:tcW w:w="583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D7708C" w:rsidRDefault="00503952" w:rsidP="00D7708C">
          <w:pPr>
            <w:jc w:val="center"/>
            <w:rPr>
              <w:sz w:val="20"/>
            </w:rPr>
          </w:pPr>
        </w:p>
      </w:tc>
      <w:tc>
        <w:tcPr>
          <w:tcW w:w="584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D7708C" w:rsidRDefault="00503952" w:rsidP="00746953">
          <w:pPr>
            <w:rPr>
              <w:sz w:val="20"/>
            </w:rPr>
          </w:pPr>
        </w:p>
      </w:tc>
    </w:tr>
    <w:tr w:rsidR="00503952" w:rsidRPr="00821DF6" w:rsidTr="00D7708C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right w:val="single" w:sz="12" w:space="0" w:color="auto"/>
          </w:tcBorders>
        </w:tcPr>
        <w:p w:rsidR="00503952" w:rsidRPr="00821DF6" w:rsidRDefault="00503952" w:rsidP="006F3E98">
          <w:pPr>
            <w:rPr>
              <w:rFonts w:cs="Arial"/>
              <w:szCs w:val="24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:rsidR="00503952" w:rsidRPr="00821DF6" w:rsidRDefault="00503952" w:rsidP="006F3E98">
          <w:pPr>
            <w:rPr>
              <w:rFonts w:cs="Arial"/>
              <w:szCs w:val="24"/>
            </w:rPr>
          </w:pPr>
        </w:p>
      </w:tc>
      <w:tc>
        <w:tcPr>
          <w:tcW w:w="11907" w:type="dxa"/>
          <w:vMerge w:val="restart"/>
          <w:tcBorders>
            <w:top w:val="nil"/>
            <w:left w:val="nil"/>
          </w:tcBorders>
        </w:tcPr>
        <w:p w:rsidR="00503952" w:rsidRPr="00821DF6" w:rsidRDefault="00503952" w:rsidP="006F3E98">
          <w:pPr>
            <w:tabs>
              <w:tab w:val="left" w:pos="2324"/>
            </w:tabs>
            <w:rPr>
              <w:rFonts w:cs="Arial"/>
              <w:szCs w:val="24"/>
              <w:lang w:val="en-US"/>
            </w:rPr>
          </w:pPr>
        </w:p>
      </w:tc>
      <w:tc>
        <w:tcPr>
          <w:tcW w:w="570" w:type="dxa"/>
          <w:tcBorders>
            <w:left w:val="nil"/>
            <w:bottom w:val="single" w:sz="4" w:space="0" w:color="auto"/>
          </w:tcBorders>
        </w:tcPr>
        <w:p w:rsidR="00503952" w:rsidRPr="00821DF6" w:rsidRDefault="00503952" w:rsidP="00254D69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:rsidR="00503952" w:rsidRPr="00821DF6" w:rsidRDefault="00503952" w:rsidP="00254D69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:rsidR="00503952" w:rsidRPr="00821DF6" w:rsidRDefault="00503952" w:rsidP="00254D69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:rsidR="00503952" w:rsidRPr="00821DF6" w:rsidRDefault="00503952" w:rsidP="00254D69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bottom w:val="single" w:sz="4" w:space="0" w:color="auto"/>
          </w:tcBorders>
        </w:tcPr>
        <w:p w:rsidR="00503952" w:rsidRPr="00821DF6" w:rsidRDefault="00503952" w:rsidP="00254D69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95" w:type="dxa"/>
          <w:tcBorders>
            <w:bottom w:val="single" w:sz="4" w:space="0" w:color="auto"/>
          </w:tcBorders>
        </w:tcPr>
        <w:p w:rsidR="00503952" w:rsidRPr="00821DF6" w:rsidRDefault="00503952" w:rsidP="00254D69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471" w:type="dxa"/>
          <w:tcBorders>
            <w:bottom w:val="nil"/>
            <w:right w:val="single" w:sz="12" w:space="0" w:color="auto"/>
          </w:tcBorders>
        </w:tcPr>
        <w:p w:rsidR="00503952" w:rsidRPr="00821DF6" w:rsidRDefault="00503952" w:rsidP="006F3E98">
          <w:pPr>
            <w:jc w:val="center"/>
            <w:rPr>
              <w:rFonts w:cs="Arial"/>
              <w:b/>
            </w:rPr>
          </w:pPr>
        </w:p>
      </w:tc>
      <w:tc>
        <w:tcPr>
          <w:tcW w:w="5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3952" w:rsidRPr="00821DF6" w:rsidRDefault="00503952" w:rsidP="00956BDA">
          <w:pPr>
            <w:jc w:val="center"/>
            <w:rPr>
              <w:rFonts w:cs="Arial"/>
              <w:sz w:val="12"/>
              <w:lang w:val="en-US"/>
            </w:rPr>
          </w:pPr>
          <w:r w:rsidRPr="00821DF6">
            <w:rPr>
              <w:rFonts w:cs="Arial"/>
              <w:sz w:val="12"/>
            </w:rPr>
            <w:t xml:space="preserve">Рев. </w:t>
          </w:r>
          <w:r w:rsidRPr="00821DF6">
            <w:rPr>
              <w:rFonts w:cs="Arial"/>
              <w:sz w:val="12"/>
            </w:rPr>
            <w:br/>
          </w:r>
          <w:r w:rsidRPr="00821DF6">
            <w:rPr>
              <w:rFonts w:cs="Arial"/>
              <w:sz w:val="12"/>
              <w:lang w:val="en-US"/>
            </w:rPr>
            <w:t>Rev.</w:t>
          </w:r>
        </w:p>
      </w:tc>
      <w:tc>
        <w:tcPr>
          <w:tcW w:w="584" w:type="dxa"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:rsidR="00503952" w:rsidRPr="00821DF6" w:rsidRDefault="00503952" w:rsidP="00956BDA">
          <w:pPr>
            <w:jc w:val="center"/>
            <w:rPr>
              <w:rFonts w:cs="Arial"/>
              <w:sz w:val="12"/>
              <w:lang w:val="en-US"/>
            </w:rPr>
          </w:pPr>
          <w:r w:rsidRPr="00821DF6">
            <w:rPr>
              <w:rFonts w:cs="Arial"/>
              <w:sz w:val="12"/>
            </w:rPr>
            <w:t xml:space="preserve">Лист </w:t>
          </w:r>
          <w:r w:rsidRPr="00821DF6">
            <w:rPr>
              <w:rFonts w:cs="Arial"/>
              <w:sz w:val="12"/>
            </w:rPr>
            <w:br/>
          </w:r>
          <w:r w:rsidRPr="00821DF6">
            <w:rPr>
              <w:rFonts w:cs="Arial"/>
              <w:sz w:val="12"/>
              <w:lang w:val="en-US"/>
            </w:rPr>
            <w:t>Sheet</w:t>
          </w:r>
        </w:p>
      </w:tc>
    </w:tr>
    <w:tr w:rsidR="00ED476F" w:rsidRPr="00821DF6" w:rsidTr="000E004B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right w:val="single" w:sz="12" w:space="0" w:color="auto"/>
          </w:tcBorders>
        </w:tcPr>
        <w:p w:rsidR="00ED476F" w:rsidRPr="00821DF6" w:rsidRDefault="00ED476F" w:rsidP="00040A82">
          <w:pPr>
            <w:jc w:val="center"/>
            <w:rPr>
              <w:rFonts w:cs="Arial"/>
              <w:sz w:val="20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:rsidR="00ED476F" w:rsidRPr="00821DF6" w:rsidRDefault="00ED476F" w:rsidP="00040A82">
          <w:pPr>
            <w:jc w:val="center"/>
            <w:rPr>
              <w:rFonts w:cs="Arial"/>
              <w:sz w:val="20"/>
            </w:rPr>
          </w:pPr>
        </w:p>
      </w:tc>
      <w:tc>
        <w:tcPr>
          <w:tcW w:w="11907" w:type="dxa"/>
          <w:vMerge/>
          <w:tcBorders>
            <w:left w:val="nil"/>
          </w:tcBorders>
        </w:tcPr>
        <w:p w:rsidR="00ED476F" w:rsidRPr="00821DF6" w:rsidRDefault="00ED476F" w:rsidP="00040A82">
          <w:pPr>
            <w:jc w:val="center"/>
            <w:rPr>
              <w:rFonts w:cs="Arial"/>
              <w:sz w:val="20"/>
            </w:rPr>
          </w:pPr>
        </w:p>
      </w:tc>
      <w:tc>
        <w:tcPr>
          <w:tcW w:w="570" w:type="dxa"/>
          <w:tcBorders>
            <w:top w:val="single" w:sz="4" w:space="0" w:color="auto"/>
            <w:left w:val="nil"/>
          </w:tcBorders>
          <w:vAlign w:val="center"/>
        </w:tcPr>
        <w:p w:rsidR="00ED476F" w:rsidRPr="00821DF6" w:rsidRDefault="00ED476F" w:rsidP="003D385E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  <w:vAlign w:val="center"/>
        </w:tcPr>
        <w:p w:rsidR="00ED476F" w:rsidRPr="00821DF6" w:rsidRDefault="00ED476F" w:rsidP="003D385E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  <w:vAlign w:val="center"/>
        </w:tcPr>
        <w:p w:rsidR="00ED476F" w:rsidRPr="00821DF6" w:rsidRDefault="00ED476F" w:rsidP="003D385E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  <w:vAlign w:val="center"/>
        </w:tcPr>
        <w:p w:rsidR="00ED476F" w:rsidRPr="00821DF6" w:rsidRDefault="00ED476F" w:rsidP="003D385E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top w:val="single" w:sz="4" w:space="0" w:color="auto"/>
          </w:tcBorders>
          <w:vAlign w:val="center"/>
        </w:tcPr>
        <w:p w:rsidR="00ED476F" w:rsidRPr="00821DF6" w:rsidRDefault="00ED476F" w:rsidP="003D385E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</w:tcBorders>
          <w:vAlign w:val="center"/>
        </w:tcPr>
        <w:p w:rsidR="00ED476F" w:rsidRPr="00821DF6" w:rsidRDefault="00ED476F" w:rsidP="003D385E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471" w:type="dxa"/>
          <w:tcBorders>
            <w:top w:val="nil"/>
            <w:bottom w:val="nil"/>
            <w:right w:val="single" w:sz="12" w:space="0" w:color="auto"/>
          </w:tcBorders>
        </w:tcPr>
        <w:p w:rsidR="00ED476F" w:rsidRPr="00821DF6" w:rsidRDefault="00564F4C" w:rsidP="00F1091F">
          <w:pPr>
            <w:jc w:val="center"/>
            <w:rPr>
              <w:rFonts w:cs="Arial"/>
              <w:b/>
              <w:lang w:val="en-US"/>
            </w:rPr>
          </w:pPr>
          <w:r w:rsidRPr="00821DF6">
            <w:rPr>
              <w:rFonts w:cs="Arial"/>
            </w:rPr>
            <w:t>AGCC.287-</w:t>
          </w:r>
          <w:r>
            <w:rPr>
              <w:rFonts w:cs="Arial"/>
              <w:lang w:val="en-US"/>
            </w:rPr>
            <w:t>2250</w:t>
          </w:r>
          <w:r w:rsidRPr="00821DF6">
            <w:rPr>
              <w:rFonts w:cs="Arial"/>
            </w:rPr>
            <w:t>-</w:t>
          </w:r>
          <w:r w:rsidR="00026D52">
            <w:rPr>
              <w:rFonts w:cs="Arial"/>
              <w:lang w:val="en-US"/>
            </w:rPr>
            <w:t>SKUD</w:t>
          </w:r>
          <w:r w:rsidRPr="00821DF6">
            <w:rPr>
              <w:rFonts w:cs="Arial"/>
            </w:rPr>
            <w:t>.</w:t>
          </w:r>
          <w:r w:rsidRPr="00821DF6">
            <w:rPr>
              <w:rFonts w:cs="Arial"/>
              <w:lang w:val="en-US"/>
            </w:rPr>
            <w:t>CJ</w:t>
          </w:r>
          <w:r w:rsidRPr="00821DF6">
            <w:rPr>
              <w:rFonts w:cs="Arial"/>
            </w:rPr>
            <w:t>-00</w:t>
          </w:r>
          <w:r w:rsidR="00F1091F">
            <w:rPr>
              <w:rFonts w:cs="Arial"/>
              <w:lang w:val="en-US"/>
            </w:rPr>
            <w:t>10</w:t>
          </w:r>
        </w:p>
      </w:tc>
      <w:tc>
        <w:tcPr>
          <w:tcW w:w="58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ED476F" w:rsidRPr="00821DF6" w:rsidRDefault="00D4542F" w:rsidP="002B31D3">
          <w:pPr>
            <w:ind w:left="-92"/>
            <w:jc w:val="center"/>
            <w:rPr>
              <w:rFonts w:cs="Arial"/>
              <w:sz w:val="20"/>
              <w:lang w:val="en-US"/>
            </w:rPr>
          </w:pPr>
          <w:r>
            <w:rPr>
              <w:rFonts w:cs="Arial"/>
              <w:sz w:val="20"/>
              <w:lang w:val="en-US"/>
            </w:rPr>
            <w:t>A</w:t>
          </w:r>
        </w:p>
      </w:tc>
      <w:tc>
        <w:tcPr>
          <w:tcW w:w="584" w:type="dxa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:rsidR="00ED476F" w:rsidRPr="00821DF6" w:rsidRDefault="00F1091F" w:rsidP="000E7B0E">
          <w:pPr>
            <w:ind w:left="-57" w:right="-57"/>
            <w:jc w:val="center"/>
            <w:rPr>
              <w:rStyle w:val="a7"/>
              <w:rFonts w:cs="Arial"/>
            </w:rPr>
          </w:pPr>
          <w:r>
            <w:rPr>
              <w:rStyle w:val="a7"/>
              <w:rFonts w:cs="Arial"/>
              <w:lang w:val="en-US"/>
            </w:rPr>
            <w:t>10</w:t>
          </w:r>
          <w:r w:rsidR="00ED476F" w:rsidRPr="00821DF6">
            <w:rPr>
              <w:rStyle w:val="a7"/>
              <w:rFonts w:cs="Arial"/>
            </w:rPr>
            <w:t>.</w:t>
          </w:r>
          <w:r w:rsidR="00ED476F" w:rsidRPr="00821DF6">
            <w:rPr>
              <w:rStyle w:val="a7"/>
              <w:rFonts w:cs="Arial"/>
            </w:rPr>
            <w:fldChar w:fldCharType="begin"/>
          </w:r>
          <w:r w:rsidR="00ED476F" w:rsidRPr="00821DF6">
            <w:rPr>
              <w:rStyle w:val="a7"/>
              <w:rFonts w:cs="Arial"/>
            </w:rPr>
            <w:instrText xml:space="preserve"> PAGE </w:instrText>
          </w:r>
          <w:r w:rsidR="00ED476F" w:rsidRPr="00821DF6">
            <w:rPr>
              <w:rStyle w:val="a7"/>
              <w:rFonts w:cs="Arial"/>
            </w:rPr>
            <w:fldChar w:fldCharType="separate"/>
          </w:r>
          <w:r w:rsidR="009E426A">
            <w:rPr>
              <w:rStyle w:val="a7"/>
              <w:rFonts w:cs="Arial"/>
              <w:noProof/>
            </w:rPr>
            <w:t>4</w:t>
          </w:r>
          <w:r w:rsidR="00ED476F" w:rsidRPr="00821DF6">
            <w:rPr>
              <w:rStyle w:val="a7"/>
              <w:rFonts w:cs="Arial"/>
            </w:rPr>
            <w:fldChar w:fldCharType="end"/>
          </w:r>
        </w:p>
      </w:tc>
    </w:tr>
    <w:tr w:rsidR="00ED476F" w:rsidRPr="00821DF6" w:rsidTr="000E004B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D476F" w:rsidRPr="00821DF6" w:rsidRDefault="00ED476F" w:rsidP="006F3E98">
          <w:pPr>
            <w:jc w:val="center"/>
            <w:rPr>
              <w:rFonts w:cs="Arial"/>
              <w:sz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nil"/>
          </w:tcBorders>
        </w:tcPr>
        <w:p w:rsidR="00ED476F" w:rsidRPr="00821DF6" w:rsidRDefault="00ED476F" w:rsidP="006F3E98">
          <w:pPr>
            <w:jc w:val="center"/>
            <w:rPr>
              <w:rFonts w:cs="Arial"/>
              <w:sz w:val="16"/>
            </w:rPr>
          </w:pPr>
        </w:p>
      </w:tc>
      <w:tc>
        <w:tcPr>
          <w:tcW w:w="11907" w:type="dxa"/>
          <w:vMerge/>
          <w:tcBorders>
            <w:left w:val="nil"/>
            <w:bottom w:val="nil"/>
          </w:tcBorders>
        </w:tcPr>
        <w:p w:rsidR="00ED476F" w:rsidRPr="00821DF6" w:rsidRDefault="00ED476F" w:rsidP="006F3E98">
          <w:pPr>
            <w:jc w:val="center"/>
            <w:rPr>
              <w:rFonts w:cs="Arial"/>
              <w:sz w:val="16"/>
            </w:rPr>
          </w:pPr>
        </w:p>
      </w:tc>
      <w:tc>
        <w:tcPr>
          <w:tcW w:w="570" w:type="dxa"/>
          <w:tcBorders>
            <w:left w:val="nil"/>
            <w:bottom w:val="nil"/>
          </w:tcBorders>
          <w:vAlign w:val="center"/>
        </w:tcPr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</w:rPr>
          </w:pPr>
          <w:r w:rsidRPr="00821DF6">
            <w:rPr>
              <w:rFonts w:cs="Arial"/>
              <w:sz w:val="12"/>
              <w:szCs w:val="12"/>
            </w:rPr>
            <w:t>Изм.</w:t>
          </w:r>
        </w:p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  <w:lang w:val="en-US"/>
            </w:rPr>
          </w:pPr>
          <w:r w:rsidRPr="00821DF6">
            <w:rPr>
              <w:rFonts w:cs="Arial"/>
              <w:sz w:val="12"/>
              <w:szCs w:val="12"/>
              <w:lang w:val="en-US"/>
            </w:rPr>
            <w:t>Rev.</w:t>
          </w:r>
        </w:p>
      </w:tc>
      <w:tc>
        <w:tcPr>
          <w:tcW w:w="567" w:type="dxa"/>
          <w:tcBorders>
            <w:bottom w:val="nil"/>
          </w:tcBorders>
          <w:vAlign w:val="center"/>
        </w:tcPr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</w:rPr>
          </w:pPr>
          <w:r w:rsidRPr="00821DF6">
            <w:rPr>
              <w:rFonts w:cs="Arial"/>
              <w:sz w:val="12"/>
              <w:szCs w:val="12"/>
            </w:rPr>
            <w:t>К.уч.</w:t>
          </w:r>
        </w:p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  <w:lang w:val="en-US"/>
            </w:rPr>
          </w:pPr>
          <w:r w:rsidRPr="00821DF6">
            <w:rPr>
              <w:rFonts w:cs="Arial"/>
              <w:sz w:val="12"/>
              <w:szCs w:val="12"/>
              <w:lang w:val="en-US"/>
            </w:rPr>
            <w:t>Ar.No</w:t>
          </w:r>
        </w:p>
      </w:tc>
      <w:tc>
        <w:tcPr>
          <w:tcW w:w="567" w:type="dxa"/>
          <w:tcBorders>
            <w:bottom w:val="nil"/>
          </w:tcBorders>
          <w:vAlign w:val="center"/>
        </w:tcPr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</w:rPr>
          </w:pPr>
          <w:r w:rsidRPr="00821DF6">
            <w:rPr>
              <w:rFonts w:cs="Arial"/>
              <w:sz w:val="12"/>
              <w:szCs w:val="12"/>
            </w:rPr>
            <w:t>Лист</w:t>
          </w:r>
        </w:p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  <w:lang w:val="en-US"/>
            </w:rPr>
          </w:pPr>
          <w:r w:rsidRPr="00821DF6">
            <w:rPr>
              <w:rFonts w:cs="Arial"/>
              <w:sz w:val="12"/>
              <w:szCs w:val="12"/>
              <w:lang w:val="en-US"/>
            </w:rPr>
            <w:t>Sheet</w:t>
          </w:r>
        </w:p>
      </w:tc>
      <w:tc>
        <w:tcPr>
          <w:tcW w:w="567" w:type="dxa"/>
          <w:tcBorders>
            <w:bottom w:val="nil"/>
          </w:tcBorders>
          <w:vAlign w:val="center"/>
        </w:tcPr>
        <w:p w:rsidR="00ED476F" w:rsidRPr="00821DF6" w:rsidRDefault="00ED476F" w:rsidP="003D385E">
          <w:pPr>
            <w:ind w:left="-57" w:right="-57"/>
            <w:jc w:val="center"/>
            <w:rPr>
              <w:rFonts w:cs="Arial"/>
              <w:sz w:val="12"/>
              <w:szCs w:val="12"/>
            </w:rPr>
          </w:pPr>
          <w:r w:rsidRPr="00821DF6">
            <w:rPr>
              <w:rFonts w:cs="Arial"/>
              <w:sz w:val="12"/>
              <w:szCs w:val="12"/>
            </w:rPr>
            <w:t>№док</w:t>
          </w:r>
        </w:p>
        <w:p w:rsidR="00ED476F" w:rsidRPr="00821DF6" w:rsidRDefault="00ED476F" w:rsidP="003D385E">
          <w:pPr>
            <w:ind w:left="-57" w:right="-57"/>
            <w:jc w:val="center"/>
            <w:rPr>
              <w:rFonts w:cs="Arial"/>
              <w:sz w:val="12"/>
              <w:szCs w:val="12"/>
              <w:lang w:val="en-US"/>
            </w:rPr>
          </w:pPr>
          <w:r w:rsidRPr="00821DF6">
            <w:rPr>
              <w:rFonts w:cs="Arial"/>
              <w:sz w:val="12"/>
              <w:szCs w:val="12"/>
              <w:lang w:val="en-US"/>
            </w:rPr>
            <w:t>Doc.No</w:t>
          </w:r>
        </w:p>
      </w:tc>
      <w:tc>
        <w:tcPr>
          <w:tcW w:w="851" w:type="dxa"/>
          <w:tcBorders>
            <w:bottom w:val="nil"/>
          </w:tcBorders>
          <w:vAlign w:val="center"/>
        </w:tcPr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</w:rPr>
          </w:pPr>
          <w:r w:rsidRPr="00821DF6">
            <w:rPr>
              <w:rFonts w:cs="Arial"/>
              <w:sz w:val="12"/>
              <w:szCs w:val="12"/>
            </w:rPr>
            <w:t>Подп.</w:t>
          </w:r>
        </w:p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  <w:lang w:val="en-US"/>
            </w:rPr>
          </w:pPr>
          <w:r w:rsidRPr="00821DF6">
            <w:rPr>
              <w:rFonts w:cs="Arial"/>
              <w:sz w:val="12"/>
              <w:szCs w:val="12"/>
              <w:lang w:val="en-US"/>
            </w:rPr>
            <w:t>Sign</w:t>
          </w:r>
        </w:p>
      </w:tc>
      <w:tc>
        <w:tcPr>
          <w:tcW w:w="595" w:type="dxa"/>
          <w:tcBorders>
            <w:bottom w:val="nil"/>
          </w:tcBorders>
          <w:vAlign w:val="center"/>
        </w:tcPr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</w:rPr>
          </w:pPr>
          <w:r w:rsidRPr="00821DF6">
            <w:rPr>
              <w:rFonts w:cs="Arial"/>
              <w:sz w:val="12"/>
              <w:szCs w:val="12"/>
            </w:rPr>
            <w:t>Дата</w:t>
          </w:r>
        </w:p>
        <w:p w:rsidR="00ED476F" w:rsidRPr="00821DF6" w:rsidRDefault="00ED476F" w:rsidP="003D385E">
          <w:pPr>
            <w:jc w:val="center"/>
            <w:rPr>
              <w:rFonts w:cs="Arial"/>
              <w:sz w:val="12"/>
              <w:szCs w:val="12"/>
              <w:lang w:val="en-US"/>
            </w:rPr>
          </w:pPr>
          <w:r w:rsidRPr="00821DF6">
            <w:rPr>
              <w:rFonts w:cs="Arial"/>
              <w:sz w:val="12"/>
              <w:szCs w:val="12"/>
              <w:lang w:val="en-US"/>
            </w:rPr>
            <w:t>Date</w:t>
          </w:r>
        </w:p>
      </w:tc>
      <w:tc>
        <w:tcPr>
          <w:tcW w:w="5471" w:type="dxa"/>
          <w:tcBorders>
            <w:top w:val="nil"/>
            <w:bottom w:val="nil"/>
            <w:right w:val="single" w:sz="12" w:space="0" w:color="auto"/>
          </w:tcBorders>
        </w:tcPr>
        <w:p w:rsidR="00ED476F" w:rsidRPr="00821DF6" w:rsidRDefault="00ED476F" w:rsidP="006F3E98">
          <w:pPr>
            <w:jc w:val="center"/>
            <w:rPr>
              <w:rFonts w:cs="Arial"/>
              <w:b/>
              <w:szCs w:val="24"/>
            </w:rPr>
          </w:pPr>
        </w:p>
      </w:tc>
      <w:tc>
        <w:tcPr>
          <w:tcW w:w="583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ED476F" w:rsidRPr="00821DF6" w:rsidRDefault="00ED476F" w:rsidP="002B31D3">
          <w:pPr>
            <w:rPr>
              <w:rFonts w:cs="Arial"/>
              <w:sz w:val="20"/>
              <w:lang w:val="en-US"/>
            </w:rPr>
          </w:pPr>
        </w:p>
      </w:tc>
      <w:tc>
        <w:tcPr>
          <w:tcW w:w="584" w:type="dxa"/>
          <w:vMerge/>
          <w:tcBorders>
            <w:left w:val="single" w:sz="12" w:space="0" w:color="auto"/>
            <w:bottom w:val="nil"/>
            <w:right w:val="nil"/>
          </w:tcBorders>
        </w:tcPr>
        <w:p w:rsidR="00ED476F" w:rsidRPr="00821DF6" w:rsidRDefault="00ED476F" w:rsidP="00D7708C">
          <w:pPr>
            <w:jc w:val="center"/>
            <w:rPr>
              <w:rFonts w:cs="Arial"/>
              <w:sz w:val="20"/>
            </w:rPr>
          </w:pPr>
        </w:p>
      </w:tc>
    </w:tr>
  </w:tbl>
  <w:p w:rsidR="00503952" w:rsidRPr="00821DF6" w:rsidRDefault="00503952" w:rsidP="009D1AE1">
    <w:pPr>
      <w:pStyle w:val="a5"/>
      <w:ind w:right="851"/>
      <w:rPr>
        <w:rFonts w:cs="Arial"/>
        <w:sz w:val="6"/>
      </w:rPr>
    </w:pPr>
  </w:p>
  <w:tbl>
    <w:tblPr>
      <w:tblW w:w="22981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616"/>
      <w:gridCol w:w="8530"/>
      <w:gridCol w:w="1835"/>
    </w:tblGrid>
    <w:tr w:rsidR="00503952" w:rsidRPr="00821DF6" w:rsidTr="00345230">
      <w:tc>
        <w:tcPr>
          <w:tcW w:w="12616" w:type="dxa"/>
          <w:tcBorders>
            <w:top w:val="nil"/>
            <w:left w:val="nil"/>
            <w:bottom w:val="nil"/>
            <w:right w:val="nil"/>
          </w:tcBorders>
        </w:tcPr>
        <w:p w:rsidR="00503952" w:rsidRPr="00821DF6" w:rsidRDefault="00503952" w:rsidP="00345230">
          <w:pPr>
            <w:ind w:left="851"/>
            <w:rPr>
              <w:rFonts w:cs="Arial"/>
              <w:sz w:val="18"/>
              <w:szCs w:val="18"/>
            </w:rPr>
          </w:pPr>
        </w:p>
      </w:tc>
      <w:tc>
        <w:tcPr>
          <w:tcW w:w="8530" w:type="dxa"/>
          <w:tcBorders>
            <w:top w:val="nil"/>
            <w:left w:val="nil"/>
            <w:bottom w:val="nil"/>
            <w:right w:val="nil"/>
          </w:tcBorders>
        </w:tcPr>
        <w:p w:rsidR="00503952" w:rsidRPr="009B0F1D" w:rsidRDefault="00503952" w:rsidP="00DA1095">
          <w:pPr>
            <w:rPr>
              <w:rFonts w:cs="Arial"/>
              <w:sz w:val="18"/>
              <w:szCs w:val="18"/>
              <w:lang w:val="en-US"/>
            </w:rPr>
          </w:pPr>
          <w:r w:rsidRPr="00821DF6">
            <w:rPr>
              <w:rFonts w:cs="Arial"/>
              <w:sz w:val="18"/>
              <w:szCs w:val="18"/>
            </w:rPr>
            <w:fldChar w:fldCharType="begin"/>
          </w:r>
          <w:r w:rsidRPr="009B0F1D">
            <w:rPr>
              <w:rFonts w:cs="Arial"/>
              <w:sz w:val="18"/>
              <w:szCs w:val="18"/>
              <w:lang w:val="en-US"/>
            </w:rPr>
            <w:instrText xml:space="preserve"> </w:instrText>
          </w:r>
          <w:r w:rsidRPr="00821DF6">
            <w:rPr>
              <w:rFonts w:cs="Arial"/>
              <w:sz w:val="18"/>
              <w:szCs w:val="18"/>
              <w:lang w:val="en-US"/>
            </w:rPr>
            <w:instrText>FILENAME</w:instrText>
          </w:r>
          <w:r w:rsidRPr="009B0F1D">
            <w:rPr>
              <w:rFonts w:cs="Arial"/>
              <w:sz w:val="18"/>
              <w:szCs w:val="18"/>
              <w:lang w:val="en-US"/>
            </w:rPr>
            <w:instrText xml:space="preserve">   \* </w:instrText>
          </w:r>
          <w:r w:rsidRPr="00821DF6">
            <w:rPr>
              <w:rFonts w:cs="Arial"/>
              <w:sz w:val="18"/>
              <w:szCs w:val="18"/>
              <w:lang w:val="en-US"/>
            </w:rPr>
            <w:instrText>MERGEFORMAT</w:instrText>
          </w:r>
          <w:r w:rsidRPr="009B0F1D">
            <w:rPr>
              <w:rFonts w:cs="Arial"/>
              <w:sz w:val="18"/>
              <w:szCs w:val="18"/>
              <w:lang w:val="en-US"/>
            </w:rPr>
            <w:instrText xml:space="preserve"> </w:instrText>
          </w:r>
          <w:r w:rsidRPr="00821DF6">
            <w:rPr>
              <w:rFonts w:cs="Arial"/>
              <w:sz w:val="18"/>
              <w:szCs w:val="18"/>
            </w:rPr>
            <w:fldChar w:fldCharType="separate"/>
          </w:r>
          <w:r w:rsidR="00686F64">
            <w:rPr>
              <w:rFonts w:cs="Arial"/>
              <w:noProof/>
              <w:sz w:val="18"/>
              <w:szCs w:val="18"/>
              <w:lang w:val="en-US"/>
            </w:rPr>
            <w:t>AGCC.287-2250-KSB.CJ-0010_A_RU.doc</w:t>
          </w:r>
          <w:r w:rsidRPr="00821DF6">
            <w:rPr>
              <w:rFonts w:cs="Arial"/>
              <w:sz w:val="18"/>
              <w:szCs w:val="18"/>
            </w:rPr>
            <w:fldChar w:fldCharType="end"/>
          </w:r>
        </w:p>
      </w:tc>
      <w:tc>
        <w:tcPr>
          <w:tcW w:w="1835" w:type="dxa"/>
          <w:tcBorders>
            <w:top w:val="nil"/>
            <w:left w:val="nil"/>
            <w:bottom w:val="nil"/>
            <w:right w:val="nil"/>
          </w:tcBorders>
        </w:tcPr>
        <w:p w:rsidR="00503952" w:rsidRPr="00821DF6" w:rsidRDefault="00503952" w:rsidP="00345230">
          <w:pPr>
            <w:jc w:val="center"/>
            <w:rPr>
              <w:rFonts w:cs="Arial"/>
              <w:sz w:val="18"/>
              <w:szCs w:val="18"/>
            </w:rPr>
          </w:pPr>
          <w:r w:rsidRPr="00821DF6">
            <w:rPr>
              <w:rFonts w:cs="Arial"/>
              <w:sz w:val="18"/>
              <w:szCs w:val="18"/>
            </w:rPr>
            <w:t>Формат А3</w:t>
          </w:r>
        </w:p>
      </w:tc>
    </w:tr>
  </w:tbl>
  <w:p w:rsidR="00503952" w:rsidRPr="002B31D3" w:rsidRDefault="00503952" w:rsidP="009D1AE1">
    <w:pPr>
      <w:pStyle w:val="a5"/>
      <w:ind w:right="851"/>
      <w:rPr>
        <w:rFonts w:ascii="ISOCPEUR" w:hAnsi="ISOCPEUR"/>
        <w:sz w:val="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56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right w:w="0" w:type="dxa"/>
      </w:tblCellMar>
      <w:tblLook w:val="0000" w:firstRow="0" w:lastRow="0" w:firstColumn="0" w:lastColumn="0" w:noHBand="0" w:noVBand="0"/>
    </w:tblPr>
    <w:tblGrid>
      <w:gridCol w:w="284"/>
      <w:gridCol w:w="397"/>
      <w:gridCol w:w="11907"/>
      <w:gridCol w:w="570"/>
      <w:gridCol w:w="567"/>
      <w:gridCol w:w="567"/>
      <w:gridCol w:w="567"/>
      <w:gridCol w:w="851"/>
      <w:gridCol w:w="595"/>
      <w:gridCol w:w="5471"/>
      <w:gridCol w:w="583"/>
      <w:gridCol w:w="584"/>
    </w:tblGrid>
    <w:tr w:rsidR="00503952" w:rsidTr="00D37E8A">
      <w:tblPrEx>
        <w:tblCellMar>
          <w:top w:w="0" w:type="dxa"/>
          <w:bottom w:w="0" w:type="dxa"/>
        </w:tblCellMar>
      </w:tblPrEx>
      <w:trPr>
        <w:cantSplit/>
        <w:trHeight w:hRule="exact" w:val="284"/>
      </w:trPr>
      <w:tc>
        <w:tcPr>
          <w:tcW w:w="284" w:type="dxa"/>
          <w:tcBorders>
            <w:top w:val="nil"/>
            <w:left w:val="nil"/>
            <w:bottom w:val="single" w:sz="12" w:space="0" w:color="auto"/>
            <w:right w:val="nil"/>
          </w:tcBorders>
        </w:tcPr>
        <w:p w:rsidR="00503952" w:rsidRPr="00E52680" w:rsidRDefault="00503952" w:rsidP="00D37E8A">
          <w:pPr>
            <w:rPr>
              <w:szCs w:val="24"/>
            </w:rPr>
          </w:pPr>
        </w:p>
      </w:tc>
      <w:tc>
        <w:tcPr>
          <w:tcW w:w="397" w:type="dxa"/>
          <w:tcBorders>
            <w:top w:val="nil"/>
            <w:left w:val="nil"/>
            <w:bottom w:val="single" w:sz="12" w:space="0" w:color="auto"/>
            <w:right w:val="nil"/>
          </w:tcBorders>
        </w:tcPr>
        <w:p w:rsidR="00503952" w:rsidRPr="00E52680" w:rsidRDefault="00503952" w:rsidP="00D37E8A">
          <w:pPr>
            <w:rPr>
              <w:szCs w:val="24"/>
            </w:rPr>
          </w:pPr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:rsidR="00503952" w:rsidRPr="00E52680" w:rsidRDefault="00503952" w:rsidP="00D37E8A">
          <w:pPr>
            <w:rPr>
              <w:szCs w:val="24"/>
            </w:rPr>
          </w:pPr>
        </w:p>
      </w:tc>
      <w:tc>
        <w:tcPr>
          <w:tcW w:w="570" w:type="dxa"/>
          <w:tcBorders>
            <w:top w:val="nil"/>
            <w:left w:val="nil"/>
            <w:bottom w:val="nil"/>
            <w:right w:val="nil"/>
          </w:tcBorders>
        </w:tcPr>
        <w:p w:rsidR="00503952" w:rsidRPr="0084626C" w:rsidRDefault="00503952" w:rsidP="00D37E8A">
          <w:pPr>
            <w:rPr>
              <w:szCs w:val="24"/>
            </w:rPr>
          </w:pPr>
        </w:p>
      </w:tc>
      <w:tc>
        <w:tcPr>
          <w:tcW w:w="8618" w:type="dxa"/>
          <w:gridSpan w:val="6"/>
          <w:tcBorders>
            <w:top w:val="nil"/>
            <w:left w:val="nil"/>
            <w:bottom w:val="nil"/>
            <w:right w:val="nil"/>
          </w:tcBorders>
        </w:tcPr>
        <w:p w:rsidR="00503952" w:rsidRPr="0084626C" w:rsidRDefault="00503952" w:rsidP="00D37E8A">
          <w:pPr>
            <w:rPr>
              <w:szCs w:val="24"/>
            </w:rPr>
          </w:pPr>
        </w:p>
      </w:tc>
      <w:tc>
        <w:tcPr>
          <w:tcW w:w="583" w:type="dxa"/>
          <w:tcBorders>
            <w:top w:val="nil"/>
            <w:left w:val="nil"/>
            <w:bottom w:val="nil"/>
            <w:right w:val="nil"/>
          </w:tcBorders>
        </w:tcPr>
        <w:p w:rsidR="00503952" w:rsidRPr="00D7708C" w:rsidRDefault="00503952" w:rsidP="00D37E8A">
          <w:pPr>
            <w:jc w:val="center"/>
            <w:rPr>
              <w:sz w:val="20"/>
            </w:rPr>
          </w:pPr>
        </w:p>
      </w:tc>
      <w:tc>
        <w:tcPr>
          <w:tcW w:w="584" w:type="dxa"/>
          <w:tcBorders>
            <w:top w:val="nil"/>
            <w:left w:val="nil"/>
            <w:bottom w:val="nil"/>
            <w:right w:val="nil"/>
          </w:tcBorders>
        </w:tcPr>
        <w:p w:rsidR="00503952" w:rsidRPr="00D7708C" w:rsidRDefault="00503952" w:rsidP="00D37E8A">
          <w:pPr>
            <w:rPr>
              <w:sz w:val="20"/>
            </w:rPr>
          </w:pPr>
        </w:p>
      </w:tc>
    </w:tr>
    <w:tr w:rsidR="00503952" w:rsidTr="00D37E8A">
      <w:tblPrEx>
        <w:tblCellMar>
          <w:top w:w="0" w:type="dxa"/>
          <w:bottom w:w="0" w:type="dxa"/>
        </w:tblCellMar>
      </w:tblPrEx>
      <w:trPr>
        <w:cantSplit/>
        <w:trHeight w:hRule="exact" w:val="567"/>
      </w:trPr>
      <w:tc>
        <w:tcPr>
          <w:tcW w:w="28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:rsidR="00503952" w:rsidRPr="00A96FE6" w:rsidRDefault="00503952" w:rsidP="004F259B">
          <w:pPr>
            <w:spacing w:line="192" w:lineRule="auto"/>
            <w:ind w:left="113" w:right="113"/>
            <w:jc w:val="center"/>
            <w:rPr>
              <w:rFonts w:cs="Arial"/>
              <w:sz w:val="16"/>
              <w:szCs w:val="16"/>
            </w:rPr>
          </w:pPr>
          <w:r w:rsidRPr="004F259B">
            <w:rPr>
              <w:rFonts w:cs="Arial"/>
              <w:sz w:val="10"/>
              <w:szCs w:val="14"/>
            </w:rPr>
            <w:t>Инв. № подл./</w:t>
          </w:r>
          <w:r w:rsidR="004F259B">
            <w:rPr>
              <w:rFonts w:cs="Arial"/>
              <w:sz w:val="10"/>
              <w:szCs w:val="14"/>
              <w:lang w:val="en-US"/>
            </w:rPr>
            <w:t xml:space="preserve"> </w:t>
          </w:r>
          <w:r w:rsidRPr="004F259B">
            <w:rPr>
              <w:rFonts w:cs="Arial"/>
              <w:sz w:val="10"/>
              <w:szCs w:val="14"/>
            </w:rPr>
            <w:t>Inv.№ Orig</w:t>
          </w:r>
        </w:p>
      </w:tc>
      <w:tc>
        <w:tcPr>
          <w:tcW w:w="397" w:type="dxa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textDirection w:val="btLr"/>
          <w:vAlign w:val="center"/>
        </w:tcPr>
        <w:p w:rsidR="00503952" w:rsidRPr="00040A82" w:rsidRDefault="00503952" w:rsidP="00004B10">
          <w:pPr>
            <w:ind w:left="113" w:right="113"/>
            <w:jc w:val="center"/>
            <w:rPr>
              <w:szCs w:val="24"/>
              <w:lang w:val="en-US"/>
            </w:rPr>
          </w:pPr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:rsidR="00503952" w:rsidRPr="00E52680" w:rsidRDefault="00503952" w:rsidP="00D37E8A">
          <w:pPr>
            <w:rPr>
              <w:szCs w:val="24"/>
            </w:rPr>
          </w:pPr>
        </w:p>
      </w:tc>
      <w:tc>
        <w:tcPr>
          <w:tcW w:w="570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2059DE" w:rsidRDefault="00503952" w:rsidP="00D37E8A">
          <w:pPr>
            <w:rPr>
              <w:szCs w:val="24"/>
            </w:rPr>
          </w:pPr>
        </w:p>
      </w:tc>
      <w:tc>
        <w:tcPr>
          <w:tcW w:w="8618" w:type="dxa"/>
          <w:gridSpan w:val="6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2059DE" w:rsidRDefault="00503952" w:rsidP="00D37E8A">
          <w:pPr>
            <w:rPr>
              <w:szCs w:val="24"/>
            </w:rPr>
          </w:pPr>
        </w:p>
      </w:tc>
      <w:tc>
        <w:tcPr>
          <w:tcW w:w="583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D7708C" w:rsidRDefault="00503952" w:rsidP="00D37E8A">
          <w:pPr>
            <w:jc w:val="center"/>
            <w:rPr>
              <w:sz w:val="20"/>
            </w:rPr>
          </w:pPr>
        </w:p>
      </w:tc>
      <w:tc>
        <w:tcPr>
          <w:tcW w:w="584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503952" w:rsidRPr="00D7708C" w:rsidRDefault="00503952" w:rsidP="00D37E8A">
          <w:pPr>
            <w:rPr>
              <w:sz w:val="20"/>
            </w:rPr>
          </w:pPr>
        </w:p>
      </w:tc>
    </w:tr>
    <w:tr w:rsidR="00503952" w:rsidTr="00D37E8A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right w:val="single" w:sz="12" w:space="0" w:color="auto"/>
          </w:tcBorders>
        </w:tcPr>
        <w:p w:rsidR="00503952" w:rsidRPr="00E52680" w:rsidRDefault="00503952" w:rsidP="00D37E8A">
          <w:pPr>
            <w:rPr>
              <w:szCs w:val="24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:rsidR="00503952" w:rsidRPr="00E52680" w:rsidRDefault="00503952" w:rsidP="00D37E8A">
          <w:pPr>
            <w:rPr>
              <w:szCs w:val="24"/>
            </w:rPr>
          </w:pPr>
        </w:p>
      </w:tc>
      <w:tc>
        <w:tcPr>
          <w:tcW w:w="11907" w:type="dxa"/>
          <w:vMerge w:val="restart"/>
          <w:tcBorders>
            <w:top w:val="nil"/>
            <w:left w:val="nil"/>
          </w:tcBorders>
        </w:tcPr>
        <w:p w:rsidR="00503952" w:rsidRPr="0084626C" w:rsidRDefault="00503952" w:rsidP="00D37E8A">
          <w:pPr>
            <w:tabs>
              <w:tab w:val="left" w:pos="2324"/>
            </w:tabs>
            <w:rPr>
              <w:szCs w:val="24"/>
              <w:lang w:val="en-US"/>
            </w:rPr>
          </w:pPr>
        </w:p>
      </w:tc>
      <w:tc>
        <w:tcPr>
          <w:tcW w:w="570" w:type="dxa"/>
          <w:tcBorders>
            <w:left w:val="nil"/>
            <w:bottom w:val="single" w:sz="4" w:space="0" w:color="auto"/>
          </w:tcBorders>
        </w:tcPr>
        <w:p w:rsidR="00503952" w:rsidRPr="00821DF6" w:rsidRDefault="00503952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:rsidR="00503952" w:rsidRPr="00821DF6" w:rsidRDefault="00503952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:rsidR="00503952" w:rsidRPr="00821DF6" w:rsidRDefault="00503952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:rsidR="00503952" w:rsidRPr="00821DF6" w:rsidRDefault="00503952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bottom w:val="single" w:sz="4" w:space="0" w:color="auto"/>
          </w:tcBorders>
        </w:tcPr>
        <w:p w:rsidR="00503952" w:rsidRPr="00821DF6" w:rsidRDefault="00503952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95" w:type="dxa"/>
          <w:tcBorders>
            <w:bottom w:val="single" w:sz="4" w:space="0" w:color="auto"/>
          </w:tcBorders>
        </w:tcPr>
        <w:p w:rsidR="00503952" w:rsidRPr="00821DF6" w:rsidRDefault="00503952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471" w:type="dxa"/>
          <w:tcBorders>
            <w:bottom w:val="nil"/>
            <w:right w:val="single" w:sz="12" w:space="0" w:color="auto"/>
          </w:tcBorders>
        </w:tcPr>
        <w:p w:rsidR="00503952" w:rsidRPr="00821DF6" w:rsidRDefault="00503952" w:rsidP="00D37E8A">
          <w:pPr>
            <w:jc w:val="center"/>
            <w:rPr>
              <w:rFonts w:cs="Arial"/>
              <w:b/>
            </w:rPr>
          </w:pPr>
        </w:p>
      </w:tc>
      <w:tc>
        <w:tcPr>
          <w:tcW w:w="5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503952" w:rsidRPr="00821DF6" w:rsidRDefault="00503952" w:rsidP="00D37E8A">
          <w:pPr>
            <w:jc w:val="center"/>
            <w:rPr>
              <w:rFonts w:cs="Arial"/>
              <w:sz w:val="12"/>
              <w:lang w:val="en-US"/>
            </w:rPr>
          </w:pPr>
          <w:r w:rsidRPr="00821DF6">
            <w:rPr>
              <w:rFonts w:cs="Arial"/>
              <w:sz w:val="12"/>
            </w:rPr>
            <w:t xml:space="preserve">Рев. </w:t>
          </w:r>
          <w:r w:rsidRPr="00821DF6">
            <w:rPr>
              <w:rFonts w:cs="Arial"/>
              <w:sz w:val="12"/>
            </w:rPr>
            <w:br/>
          </w:r>
          <w:r w:rsidRPr="00821DF6">
            <w:rPr>
              <w:rFonts w:cs="Arial"/>
              <w:sz w:val="12"/>
              <w:lang w:val="en-US"/>
            </w:rPr>
            <w:t>Rev.</w:t>
          </w:r>
        </w:p>
      </w:tc>
      <w:tc>
        <w:tcPr>
          <w:tcW w:w="584" w:type="dxa"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:rsidR="00503952" w:rsidRPr="00821DF6" w:rsidRDefault="00503952" w:rsidP="00D37E8A">
          <w:pPr>
            <w:jc w:val="center"/>
            <w:rPr>
              <w:rFonts w:cs="Arial"/>
              <w:sz w:val="12"/>
              <w:lang w:val="en-US"/>
            </w:rPr>
          </w:pPr>
          <w:r w:rsidRPr="00821DF6">
            <w:rPr>
              <w:rFonts w:cs="Arial"/>
              <w:sz w:val="12"/>
            </w:rPr>
            <w:t xml:space="preserve">Лист </w:t>
          </w:r>
          <w:r w:rsidRPr="00821DF6">
            <w:rPr>
              <w:rFonts w:cs="Arial"/>
              <w:sz w:val="12"/>
            </w:rPr>
            <w:br/>
          </w:r>
          <w:r w:rsidRPr="00821DF6">
            <w:rPr>
              <w:rFonts w:cs="Arial"/>
              <w:sz w:val="12"/>
              <w:lang w:val="en-US"/>
            </w:rPr>
            <w:t>Sheet</w:t>
          </w:r>
        </w:p>
      </w:tc>
    </w:tr>
    <w:tr w:rsidR="00ED476F" w:rsidTr="000E004B">
      <w:tblPrEx>
        <w:tblCellMar>
          <w:top w:w="0" w:type="dxa"/>
          <w:bottom w:w="0" w:type="dxa"/>
        </w:tblCellMar>
      </w:tblPrEx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right w:val="single" w:sz="12" w:space="0" w:color="auto"/>
          </w:tcBorders>
        </w:tcPr>
        <w:p w:rsidR="00ED476F" w:rsidRDefault="00ED476F" w:rsidP="00D37E8A">
          <w:pPr>
            <w:jc w:val="center"/>
            <w:rPr>
              <w:sz w:val="20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:rsidR="00ED476F" w:rsidRDefault="00ED476F" w:rsidP="00D37E8A">
          <w:pPr>
            <w:jc w:val="center"/>
            <w:rPr>
              <w:sz w:val="20"/>
            </w:rPr>
          </w:pPr>
        </w:p>
      </w:tc>
      <w:tc>
        <w:tcPr>
          <w:tcW w:w="11907" w:type="dxa"/>
          <w:vMerge/>
          <w:tcBorders>
            <w:left w:val="nil"/>
          </w:tcBorders>
        </w:tcPr>
        <w:p w:rsidR="00ED476F" w:rsidRDefault="00ED476F" w:rsidP="00D37E8A">
          <w:pPr>
            <w:jc w:val="center"/>
            <w:rPr>
              <w:sz w:val="20"/>
            </w:rPr>
          </w:pPr>
        </w:p>
      </w:tc>
      <w:tc>
        <w:tcPr>
          <w:tcW w:w="570" w:type="dxa"/>
          <w:tcBorders>
            <w:top w:val="single" w:sz="4" w:space="0" w:color="auto"/>
            <w:left w:val="nil"/>
          </w:tcBorders>
        </w:tcPr>
        <w:p w:rsidR="00ED476F" w:rsidRPr="00821DF6" w:rsidRDefault="00ED476F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:rsidR="00ED476F" w:rsidRPr="00821DF6" w:rsidRDefault="00ED476F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:rsidR="00ED476F" w:rsidRPr="00821DF6" w:rsidRDefault="00ED476F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:rsidR="00ED476F" w:rsidRPr="00821DF6" w:rsidRDefault="00ED476F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top w:val="single" w:sz="4" w:space="0" w:color="auto"/>
          </w:tcBorders>
        </w:tcPr>
        <w:p w:rsidR="00ED476F" w:rsidRPr="00821DF6" w:rsidRDefault="00ED476F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</w:tcBorders>
        </w:tcPr>
        <w:p w:rsidR="00ED476F" w:rsidRPr="00821DF6" w:rsidRDefault="00ED476F" w:rsidP="00D37E8A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471" w:type="dxa"/>
          <w:tcBorders>
            <w:top w:val="nil"/>
            <w:bottom w:val="nil"/>
            <w:right w:val="single" w:sz="12" w:space="0" w:color="auto"/>
          </w:tcBorders>
        </w:tcPr>
        <w:p w:rsidR="00ED476F" w:rsidRPr="00821DF6" w:rsidRDefault="00ED476F" w:rsidP="00F1091F">
          <w:pPr>
            <w:jc w:val="center"/>
            <w:rPr>
              <w:rFonts w:cs="Arial"/>
              <w:b/>
              <w:szCs w:val="24"/>
              <w:lang w:val="en-US"/>
            </w:rPr>
          </w:pPr>
          <w:r w:rsidRPr="00821DF6">
            <w:rPr>
              <w:rFonts w:cs="Arial"/>
            </w:rPr>
            <w:t>AGCC.287-</w:t>
          </w:r>
          <w:r w:rsidR="00564F4C">
            <w:rPr>
              <w:rFonts w:cs="Arial"/>
              <w:lang w:val="en-US"/>
            </w:rPr>
            <w:t>2250</w:t>
          </w:r>
          <w:r w:rsidRPr="00821DF6">
            <w:rPr>
              <w:rFonts w:cs="Arial"/>
            </w:rPr>
            <w:t>-</w:t>
          </w:r>
          <w:r w:rsidR="00026D52">
            <w:rPr>
              <w:rFonts w:cs="Arial"/>
              <w:lang w:val="en-US"/>
            </w:rPr>
            <w:t>SKUD</w:t>
          </w:r>
          <w:r w:rsidRPr="00821DF6">
            <w:rPr>
              <w:rFonts w:cs="Arial"/>
            </w:rPr>
            <w:t>.</w:t>
          </w:r>
          <w:r w:rsidRPr="00821DF6">
            <w:rPr>
              <w:rFonts w:cs="Arial"/>
              <w:lang w:val="en-US"/>
            </w:rPr>
            <w:t>CJ</w:t>
          </w:r>
          <w:r w:rsidRPr="00821DF6">
            <w:rPr>
              <w:rFonts w:cs="Arial"/>
            </w:rPr>
            <w:t>-00</w:t>
          </w:r>
          <w:r w:rsidR="00F1091F">
            <w:rPr>
              <w:rFonts w:cs="Arial"/>
              <w:lang w:val="en-US"/>
            </w:rPr>
            <w:t>10</w:t>
          </w:r>
        </w:p>
      </w:tc>
      <w:tc>
        <w:tcPr>
          <w:tcW w:w="58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ED476F" w:rsidRDefault="00ED476F" w:rsidP="007B7D23">
          <w:pPr>
            <w:ind w:left="-92"/>
            <w:jc w:val="center"/>
            <w:rPr>
              <w:rFonts w:cs="Arial"/>
              <w:sz w:val="20"/>
              <w:lang w:val="en-US"/>
            </w:rPr>
          </w:pPr>
        </w:p>
        <w:p w:rsidR="00ED476F" w:rsidRPr="00D4542F" w:rsidRDefault="00D4542F" w:rsidP="007B7D23">
          <w:pPr>
            <w:ind w:left="-92"/>
            <w:jc w:val="center"/>
            <w:rPr>
              <w:rFonts w:cs="Arial"/>
              <w:sz w:val="20"/>
              <w:lang w:val="en-US"/>
            </w:rPr>
          </w:pPr>
          <w:r>
            <w:rPr>
              <w:rFonts w:cs="Arial"/>
              <w:sz w:val="20"/>
              <w:lang w:val="en-US"/>
            </w:rPr>
            <w:t>A</w:t>
          </w:r>
        </w:p>
      </w:tc>
      <w:tc>
        <w:tcPr>
          <w:tcW w:w="584" w:type="dxa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</w:tcPr>
        <w:p w:rsidR="00ED476F" w:rsidRDefault="00ED476F" w:rsidP="0075775A">
          <w:pPr>
            <w:ind w:left="-57" w:right="-57"/>
            <w:jc w:val="center"/>
            <w:rPr>
              <w:rStyle w:val="a7"/>
              <w:rFonts w:cs="Arial"/>
              <w:lang w:val="en-US"/>
            </w:rPr>
          </w:pPr>
        </w:p>
        <w:p w:rsidR="00ED476F" w:rsidRPr="00821DF6" w:rsidRDefault="00F1091F" w:rsidP="000E7B0E">
          <w:pPr>
            <w:ind w:left="-57" w:right="-57"/>
            <w:jc w:val="center"/>
            <w:rPr>
              <w:rStyle w:val="a7"/>
              <w:rFonts w:cs="Arial"/>
            </w:rPr>
          </w:pPr>
          <w:r>
            <w:rPr>
              <w:rStyle w:val="a7"/>
              <w:rFonts w:cs="Arial"/>
              <w:lang w:val="en-US"/>
            </w:rPr>
            <w:t>10</w:t>
          </w:r>
          <w:r w:rsidR="00ED476F" w:rsidRPr="00821DF6">
            <w:rPr>
              <w:rStyle w:val="a7"/>
              <w:rFonts w:cs="Arial"/>
              <w:lang w:val="en-US"/>
            </w:rPr>
            <w:t>.</w:t>
          </w:r>
          <w:r w:rsidR="00ED476F" w:rsidRPr="00821DF6">
            <w:rPr>
              <w:rStyle w:val="a7"/>
              <w:rFonts w:cs="Arial"/>
            </w:rPr>
            <w:fldChar w:fldCharType="begin"/>
          </w:r>
          <w:r w:rsidR="00ED476F" w:rsidRPr="00821DF6">
            <w:rPr>
              <w:rStyle w:val="a7"/>
              <w:rFonts w:cs="Arial"/>
            </w:rPr>
            <w:instrText xml:space="preserve"> PAGE </w:instrText>
          </w:r>
          <w:r w:rsidR="00ED476F" w:rsidRPr="00821DF6">
            <w:rPr>
              <w:rStyle w:val="a7"/>
              <w:rFonts w:cs="Arial"/>
            </w:rPr>
            <w:fldChar w:fldCharType="separate"/>
          </w:r>
          <w:r w:rsidR="009E426A">
            <w:rPr>
              <w:rStyle w:val="a7"/>
              <w:rFonts w:cs="Arial"/>
              <w:noProof/>
            </w:rPr>
            <w:t>2</w:t>
          </w:r>
          <w:r w:rsidR="00ED476F" w:rsidRPr="00821DF6">
            <w:rPr>
              <w:rStyle w:val="a7"/>
              <w:rFonts w:cs="Arial"/>
            </w:rPr>
            <w:fldChar w:fldCharType="end"/>
          </w:r>
        </w:p>
      </w:tc>
    </w:tr>
    <w:tr w:rsidR="00ED476F" w:rsidTr="000E004B">
      <w:tblPrEx>
        <w:tblCellMar>
          <w:top w:w="0" w:type="dxa"/>
          <w:bottom w:w="0" w:type="dxa"/>
        </w:tblCellMar>
      </w:tblPrEx>
      <w:trPr>
        <w:cantSplit/>
        <w:trHeight w:val="292"/>
      </w:trPr>
      <w:tc>
        <w:tcPr>
          <w:tcW w:w="28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D476F" w:rsidRDefault="00ED476F" w:rsidP="003D385E">
          <w:pPr>
            <w:jc w:val="center"/>
            <w:rPr>
              <w:sz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nil"/>
          </w:tcBorders>
        </w:tcPr>
        <w:p w:rsidR="00ED476F" w:rsidRDefault="00ED476F" w:rsidP="003D385E">
          <w:pPr>
            <w:jc w:val="center"/>
            <w:rPr>
              <w:sz w:val="16"/>
            </w:rPr>
          </w:pPr>
        </w:p>
      </w:tc>
      <w:tc>
        <w:tcPr>
          <w:tcW w:w="11907" w:type="dxa"/>
          <w:vMerge/>
          <w:tcBorders>
            <w:left w:val="nil"/>
            <w:bottom w:val="nil"/>
          </w:tcBorders>
        </w:tcPr>
        <w:p w:rsidR="00ED476F" w:rsidRDefault="00ED476F" w:rsidP="003D385E">
          <w:pPr>
            <w:jc w:val="center"/>
            <w:rPr>
              <w:sz w:val="16"/>
            </w:rPr>
          </w:pPr>
        </w:p>
      </w:tc>
      <w:tc>
        <w:tcPr>
          <w:tcW w:w="570" w:type="dxa"/>
          <w:tcBorders>
            <w:left w:val="nil"/>
            <w:bottom w:val="nil"/>
          </w:tcBorders>
          <w:vAlign w:val="center"/>
        </w:tcPr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Изм.</w:t>
          </w:r>
        </w:p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Rev.</w:t>
          </w:r>
        </w:p>
      </w:tc>
      <w:tc>
        <w:tcPr>
          <w:tcW w:w="567" w:type="dxa"/>
          <w:tcBorders>
            <w:bottom w:val="nil"/>
          </w:tcBorders>
          <w:vAlign w:val="center"/>
        </w:tcPr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К.уч.</w:t>
          </w:r>
        </w:p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Ar.No</w:t>
          </w:r>
        </w:p>
      </w:tc>
      <w:tc>
        <w:tcPr>
          <w:tcW w:w="567" w:type="dxa"/>
          <w:tcBorders>
            <w:bottom w:val="nil"/>
          </w:tcBorders>
          <w:vAlign w:val="center"/>
        </w:tcPr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Лист</w:t>
          </w:r>
        </w:p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Sheet</w:t>
          </w:r>
        </w:p>
      </w:tc>
      <w:tc>
        <w:tcPr>
          <w:tcW w:w="567" w:type="dxa"/>
          <w:tcBorders>
            <w:bottom w:val="nil"/>
          </w:tcBorders>
          <w:vAlign w:val="center"/>
        </w:tcPr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№док</w:t>
          </w:r>
        </w:p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Doc.No</w:t>
          </w:r>
        </w:p>
      </w:tc>
      <w:tc>
        <w:tcPr>
          <w:tcW w:w="851" w:type="dxa"/>
          <w:tcBorders>
            <w:bottom w:val="nil"/>
          </w:tcBorders>
          <w:vAlign w:val="center"/>
        </w:tcPr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Подп.</w:t>
          </w:r>
        </w:p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Sign</w:t>
          </w:r>
        </w:p>
      </w:tc>
      <w:tc>
        <w:tcPr>
          <w:tcW w:w="595" w:type="dxa"/>
          <w:tcBorders>
            <w:bottom w:val="nil"/>
          </w:tcBorders>
          <w:vAlign w:val="center"/>
        </w:tcPr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Дата</w:t>
          </w:r>
        </w:p>
        <w:p w:rsidR="00ED476F" w:rsidRPr="00821DF6" w:rsidRDefault="00ED476F" w:rsidP="00ED4585">
          <w:pPr>
            <w:rPr>
              <w:rFonts w:cs="Arial"/>
              <w:sz w:val="12"/>
            </w:rPr>
          </w:pPr>
          <w:r w:rsidRPr="00821DF6">
            <w:rPr>
              <w:rFonts w:cs="Arial"/>
              <w:sz w:val="12"/>
            </w:rPr>
            <w:t>Date</w:t>
          </w:r>
        </w:p>
      </w:tc>
      <w:tc>
        <w:tcPr>
          <w:tcW w:w="5471" w:type="dxa"/>
          <w:tcBorders>
            <w:top w:val="nil"/>
            <w:bottom w:val="nil"/>
            <w:right w:val="single" w:sz="12" w:space="0" w:color="auto"/>
          </w:tcBorders>
        </w:tcPr>
        <w:p w:rsidR="00ED476F" w:rsidRPr="00821DF6" w:rsidRDefault="00ED476F" w:rsidP="003D385E">
          <w:pPr>
            <w:jc w:val="center"/>
            <w:rPr>
              <w:rFonts w:cs="Arial"/>
              <w:b/>
              <w:szCs w:val="24"/>
            </w:rPr>
          </w:pPr>
        </w:p>
      </w:tc>
      <w:tc>
        <w:tcPr>
          <w:tcW w:w="583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ED476F" w:rsidRPr="00821DF6" w:rsidRDefault="00ED476F" w:rsidP="003D385E">
          <w:pPr>
            <w:jc w:val="center"/>
            <w:rPr>
              <w:rFonts w:cs="Arial"/>
              <w:sz w:val="20"/>
            </w:rPr>
          </w:pPr>
        </w:p>
      </w:tc>
      <w:tc>
        <w:tcPr>
          <w:tcW w:w="584" w:type="dxa"/>
          <w:vMerge/>
          <w:tcBorders>
            <w:left w:val="single" w:sz="12" w:space="0" w:color="auto"/>
            <w:bottom w:val="nil"/>
            <w:right w:val="nil"/>
          </w:tcBorders>
        </w:tcPr>
        <w:p w:rsidR="00ED476F" w:rsidRPr="00821DF6" w:rsidRDefault="00ED476F" w:rsidP="003D385E">
          <w:pPr>
            <w:jc w:val="center"/>
            <w:rPr>
              <w:rFonts w:cs="Arial"/>
              <w:sz w:val="20"/>
            </w:rPr>
          </w:pPr>
        </w:p>
      </w:tc>
    </w:tr>
  </w:tbl>
  <w:p w:rsidR="00503952" w:rsidRDefault="00503952" w:rsidP="00520021">
    <w:pPr>
      <w:pStyle w:val="a5"/>
      <w:ind w:right="851"/>
      <w:rPr>
        <w:sz w:val="6"/>
      </w:rPr>
    </w:pPr>
  </w:p>
  <w:p w:rsidR="00503952" w:rsidRPr="009D1AE1" w:rsidRDefault="00503952" w:rsidP="00520021">
    <w:pPr>
      <w:pStyle w:val="a5"/>
      <w:ind w:right="851"/>
      <w:rPr>
        <w:sz w:val="6"/>
      </w:rPr>
    </w:pPr>
  </w:p>
  <w:tbl>
    <w:tblPr>
      <w:tblW w:w="22981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616"/>
      <w:gridCol w:w="8530"/>
      <w:gridCol w:w="1835"/>
    </w:tblGrid>
    <w:tr w:rsidR="00503952" w:rsidRPr="002B31D3" w:rsidTr="00D37E8A">
      <w:tc>
        <w:tcPr>
          <w:tcW w:w="12616" w:type="dxa"/>
          <w:tcBorders>
            <w:top w:val="nil"/>
            <w:left w:val="nil"/>
            <w:bottom w:val="nil"/>
            <w:right w:val="nil"/>
          </w:tcBorders>
        </w:tcPr>
        <w:p w:rsidR="00503952" w:rsidRPr="002B31D3" w:rsidRDefault="00503952" w:rsidP="00ED4585">
          <w:pPr>
            <w:ind w:left="851"/>
            <w:rPr>
              <w:rFonts w:ascii="ISOCPEUR" w:hAnsi="ISOCPEUR" w:cs="Arial"/>
              <w:sz w:val="18"/>
              <w:szCs w:val="18"/>
            </w:rPr>
          </w:pPr>
        </w:p>
      </w:tc>
      <w:tc>
        <w:tcPr>
          <w:tcW w:w="8530" w:type="dxa"/>
          <w:tcBorders>
            <w:top w:val="nil"/>
            <w:left w:val="nil"/>
            <w:bottom w:val="nil"/>
            <w:right w:val="nil"/>
          </w:tcBorders>
        </w:tcPr>
        <w:p w:rsidR="00503952" w:rsidRPr="009B0F1D" w:rsidRDefault="00503952" w:rsidP="00DA1095">
          <w:pPr>
            <w:rPr>
              <w:rFonts w:cs="Arial"/>
              <w:sz w:val="18"/>
              <w:szCs w:val="18"/>
              <w:lang w:val="en-US"/>
            </w:rPr>
          </w:pPr>
          <w:r w:rsidRPr="00821DF6">
            <w:rPr>
              <w:rFonts w:cs="Arial"/>
              <w:sz w:val="18"/>
              <w:szCs w:val="18"/>
            </w:rPr>
            <w:fldChar w:fldCharType="begin"/>
          </w:r>
          <w:r w:rsidRPr="009B0F1D">
            <w:rPr>
              <w:rFonts w:cs="Arial"/>
              <w:sz w:val="18"/>
              <w:szCs w:val="18"/>
              <w:lang w:val="en-US"/>
            </w:rPr>
            <w:instrText xml:space="preserve"> </w:instrText>
          </w:r>
          <w:r w:rsidRPr="00821DF6">
            <w:rPr>
              <w:rFonts w:cs="Arial"/>
              <w:sz w:val="18"/>
              <w:szCs w:val="18"/>
              <w:lang w:val="en-US"/>
            </w:rPr>
            <w:instrText>FILENAME</w:instrText>
          </w:r>
          <w:r w:rsidRPr="009B0F1D">
            <w:rPr>
              <w:rFonts w:cs="Arial"/>
              <w:sz w:val="18"/>
              <w:szCs w:val="18"/>
              <w:lang w:val="en-US"/>
            </w:rPr>
            <w:instrText xml:space="preserve">   \* </w:instrText>
          </w:r>
          <w:r w:rsidRPr="00821DF6">
            <w:rPr>
              <w:rFonts w:cs="Arial"/>
              <w:sz w:val="18"/>
              <w:szCs w:val="18"/>
              <w:lang w:val="en-US"/>
            </w:rPr>
            <w:instrText>MERGEFORMAT</w:instrText>
          </w:r>
          <w:r w:rsidRPr="009B0F1D">
            <w:rPr>
              <w:rFonts w:cs="Arial"/>
              <w:sz w:val="18"/>
              <w:szCs w:val="18"/>
              <w:lang w:val="en-US"/>
            </w:rPr>
            <w:instrText xml:space="preserve"> </w:instrText>
          </w:r>
          <w:r w:rsidRPr="00821DF6">
            <w:rPr>
              <w:rFonts w:cs="Arial"/>
              <w:sz w:val="18"/>
              <w:szCs w:val="18"/>
            </w:rPr>
            <w:fldChar w:fldCharType="separate"/>
          </w:r>
          <w:r w:rsidR="00686F64">
            <w:rPr>
              <w:rFonts w:cs="Arial"/>
              <w:noProof/>
              <w:sz w:val="18"/>
              <w:szCs w:val="18"/>
              <w:lang w:val="en-US"/>
            </w:rPr>
            <w:t>AGCC.287-2250-KSB.CJ-0010_A_RU.doc</w:t>
          </w:r>
          <w:r w:rsidRPr="00821DF6">
            <w:rPr>
              <w:rFonts w:cs="Arial"/>
              <w:sz w:val="18"/>
              <w:szCs w:val="18"/>
            </w:rPr>
            <w:fldChar w:fldCharType="end"/>
          </w:r>
        </w:p>
      </w:tc>
      <w:tc>
        <w:tcPr>
          <w:tcW w:w="1835" w:type="dxa"/>
          <w:tcBorders>
            <w:top w:val="nil"/>
            <w:left w:val="nil"/>
            <w:bottom w:val="nil"/>
            <w:right w:val="nil"/>
          </w:tcBorders>
        </w:tcPr>
        <w:p w:rsidR="00503952" w:rsidRPr="00821DF6" w:rsidRDefault="00503952" w:rsidP="00ED4585">
          <w:pPr>
            <w:jc w:val="center"/>
            <w:rPr>
              <w:rFonts w:cs="Arial"/>
              <w:sz w:val="18"/>
              <w:szCs w:val="18"/>
            </w:rPr>
          </w:pPr>
          <w:r w:rsidRPr="00821DF6">
            <w:rPr>
              <w:rFonts w:cs="Arial"/>
              <w:sz w:val="18"/>
              <w:szCs w:val="18"/>
            </w:rPr>
            <w:t>Формат А3</w:t>
          </w:r>
        </w:p>
      </w:tc>
    </w:tr>
  </w:tbl>
  <w:p w:rsidR="00503952" w:rsidRPr="002B31D3" w:rsidRDefault="00503952" w:rsidP="00520021">
    <w:pPr>
      <w:pStyle w:val="a5"/>
      <w:rPr>
        <w:rFonts w:ascii="ISOCPEUR" w:hAnsi="ISOCPEUR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534" w:rsidRDefault="00455534">
      <w:r>
        <w:separator/>
      </w:r>
    </w:p>
  </w:footnote>
  <w:footnote w:type="continuationSeparator" w:id="0">
    <w:p w:rsidR="00455534" w:rsidRDefault="004555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3952" w:rsidRPr="00510D4A" w:rsidRDefault="009E426A" w:rsidP="00F4195D">
    <w:pPr>
      <w:pStyle w:val="a3"/>
      <w:spacing w:before="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1" locked="0" layoutInCell="0" allowOverlap="1">
              <wp:simplePos x="0" y="0"/>
              <wp:positionH relativeFrom="column">
                <wp:posOffset>-9525</wp:posOffset>
              </wp:positionH>
              <wp:positionV relativeFrom="paragraph">
                <wp:posOffset>266700</wp:posOffset>
              </wp:positionV>
              <wp:extent cx="14147800" cy="10051415"/>
              <wp:effectExtent l="0" t="0" r="0" b="0"/>
              <wp:wrapNone/>
              <wp:docPr id="8" name="Rectangle 10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47800" cy="100514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AFB3D3" id="Rectangle 1032" o:spid="_x0000_s1026" style="position:absolute;margin-left:-.75pt;margin-top:21pt;width:1114pt;height:791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" o:allowincell="f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column">
                <wp:posOffset>-523875</wp:posOffset>
              </wp:positionH>
              <wp:positionV relativeFrom="paragraph">
                <wp:posOffset>198120</wp:posOffset>
              </wp:positionV>
              <wp:extent cx="612140" cy="9273540"/>
              <wp:effectExtent l="0" t="0" r="0" b="0"/>
              <wp:wrapNone/>
              <wp:docPr id="7" name="Text Box 1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" cy="927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89"/>
                            <w:gridCol w:w="405"/>
                          </w:tblGrid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621"/>
                            </w:trPr>
                            <w:tc>
                              <w:tcPr>
                                <w:tcW w:w="28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Pr="0036694D" w:rsidRDefault="00503952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5670"/>
                            </w:trPr>
                            <w:tc>
                              <w:tcPr>
                                <w:tcW w:w="28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right"/>
                                  <w:rPr>
                                    <w:i/>
                                    <w:iCs/>
                                    <w:sz w:val="16"/>
                                  </w:rPr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560"/>
                            </w:trPr>
                            <w:tc>
                              <w:tcPr>
                                <w:tcW w:w="289" w:type="dxa"/>
                                <w:vMerge w:val="restart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840"/>
                            </w:trPr>
                            <w:tc>
                              <w:tcPr>
                                <w:tcW w:w="289" w:type="dxa"/>
                                <w:vMerge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120"/>
                            </w:trPr>
                            <w:tc>
                              <w:tcPr>
                                <w:tcW w:w="289" w:type="dxa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120"/>
                            </w:trPr>
                            <w:tc>
                              <w:tcPr>
                                <w:tcW w:w="289" w:type="dxa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664"/>
                            </w:trPr>
                            <w:tc>
                              <w:tcPr>
                                <w:tcW w:w="289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:rsidR="00503952" w:rsidRPr="00821DF6" w:rsidRDefault="00503952" w:rsidP="00177BEF">
                                <w:pPr>
                                  <w:spacing w:line="192" w:lineRule="auto"/>
                                  <w:ind w:left="-57"/>
                                  <w:jc w:val="center"/>
                                  <w:rPr>
                                    <w:rFonts w:cs="Arial"/>
                                    <w:sz w:val="14"/>
                                  </w:rPr>
                                </w:pPr>
                                <w:r w:rsidRPr="00177BEF">
                                  <w:rPr>
                                    <w:rFonts w:cs="Arial"/>
                                    <w:sz w:val="10"/>
                                    <w:szCs w:val="12"/>
                                  </w:rPr>
                                  <w:t>Взам. инв. №/</w:t>
                                </w:r>
                                <w:r w:rsidR="00177BEF">
                                  <w:rPr>
                                    <w:rFonts w:cs="Arial"/>
                                    <w:sz w:val="10"/>
                                    <w:szCs w:val="12"/>
                                  </w:rPr>
                                  <w:t xml:space="preserve"> </w:t>
                                </w:r>
                                <w:r w:rsidRPr="00177BEF">
                                  <w:rPr>
                                    <w:rFonts w:cs="Arial"/>
                                    <w:sz w:val="10"/>
                                    <w:szCs w:val="12"/>
                                  </w:rPr>
                                  <w:t>Sup. Inv. №</w:t>
                                </w: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 w:rsidP="003D385E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664"/>
                            </w:trPr>
                            <w:tc>
                              <w:tcPr>
                                <w:tcW w:w="289" w:type="dxa"/>
                                <w:tcBorders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Pr="00821DF6" w:rsidRDefault="00503952" w:rsidP="00177BEF">
                                <w:pPr>
                                  <w:spacing w:line="192" w:lineRule="auto"/>
                                  <w:ind w:left="113" w:right="113"/>
                                  <w:jc w:val="center"/>
                                  <w:rPr>
                                    <w:rFonts w:cs="Arial"/>
                                    <w:sz w:val="14"/>
                                  </w:rPr>
                                </w:pPr>
                                <w:r w:rsidRPr="00177BEF">
                                  <w:rPr>
                                    <w:rFonts w:cs="Arial"/>
                                    <w:sz w:val="10"/>
                                    <w:szCs w:val="12"/>
                                  </w:rPr>
                                  <w:t>Подпись и дата/</w:t>
                                </w:r>
                                <w:r w:rsidR="00177BEF">
                                  <w:rPr>
                                    <w:rFonts w:cs="Arial"/>
                                    <w:sz w:val="10"/>
                                    <w:szCs w:val="12"/>
                                  </w:rPr>
                                  <w:t xml:space="preserve"> </w:t>
                                </w:r>
                                <w:r w:rsidRPr="00177BEF">
                                  <w:rPr>
                                    <w:rFonts w:cs="Arial"/>
                                    <w:sz w:val="10"/>
                                    <w:szCs w:val="12"/>
                                  </w:rPr>
                                  <w:t>Sign. &amp; Date</w:t>
                                </w: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 w:rsidP="003D385E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</w:tbl>
                        <w:p w:rsidR="00503952" w:rsidRDefault="00503952" w:rsidP="004C158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50" o:spid="_x0000_s1026" type="#_x0000_t202" style="position:absolute;margin-left:-41.25pt;margin-top:15.6pt;width:48.2pt;height:730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89"/>
                      <w:gridCol w:w="405"/>
                    </w:tblGrid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621"/>
                      </w:trPr>
                      <w:tc>
                        <w:tcPr>
                          <w:tcW w:w="28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Pr="0036694D" w:rsidRDefault="00503952">
                          <w:pPr>
                            <w:jc w:val="center"/>
                            <w:rPr>
                              <w:iCs/>
                              <w:sz w:val="16"/>
                              <w:lang w:val="en-US"/>
                            </w:rPr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5670"/>
                      </w:trPr>
                      <w:tc>
                        <w:tcPr>
                          <w:tcW w:w="28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right"/>
                            <w:rPr>
                              <w:i/>
                              <w:iCs/>
                              <w:sz w:val="16"/>
                            </w:rPr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560"/>
                      </w:trPr>
                      <w:tc>
                        <w:tcPr>
                          <w:tcW w:w="289" w:type="dxa"/>
                          <w:vMerge w:val="restart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840"/>
                      </w:trPr>
                      <w:tc>
                        <w:tcPr>
                          <w:tcW w:w="289" w:type="dxa"/>
                          <w:vMerge/>
                          <w:tcBorders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120"/>
                      </w:trPr>
                      <w:tc>
                        <w:tcPr>
                          <w:tcW w:w="289" w:type="dxa"/>
                          <w:vMerge/>
                          <w:tcBorders>
                            <w:left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120"/>
                      </w:trPr>
                      <w:tc>
                        <w:tcPr>
                          <w:tcW w:w="289" w:type="dxa"/>
                          <w:vMerge/>
                          <w:tcBorders>
                            <w:left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664"/>
                      </w:trPr>
                      <w:tc>
                        <w:tcPr>
                          <w:tcW w:w="289" w:type="dxa"/>
                          <w:tcBorders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:rsidR="00503952" w:rsidRPr="00821DF6" w:rsidRDefault="00503952" w:rsidP="00177BEF">
                          <w:pPr>
                            <w:spacing w:line="192" w:lineRule="auto"/>
                            <w:ind w:left="-57"/>
                            <w:jc w:val="center"/>
                            <w:rPr>
                              <w:rFonts w:cs="Arial"/>
                              <w:sz w:val="14"/>
                            </w:rPr>
                          </w:pPr>
                          <w:r w:rsidRPr="00177BEF">
                            <w:rPr>
                              <w:rFonts w:cs="Arial"/>
                              <w:sz w:val="10"/>
                              <w:szCs w:val="12"/>
                            </w:rPr>
                            <w:t>Взам. инв. №/</w:t>
                          </w:r>
                          <w:r w:rsidR="00177BEF">
                            <w:rPr>
                              <w:rFonts w:cs="Arial"/>
                              <w:sz w:val="10"/>
                              <w:szCs w:val="12"/>
                            </w:rPr>
                            <w:t xml:space="preserve"> </w:t>
                          </w:r>
                          <w:r w:rsidRPr="00177BEF">
                            <w:rPr>
                              <w:rFonts w:cs="Arial"/>
                              <w:sz w:val="10"/>
                              <w:szCs w:val="12"/>
                            </w:rPr>
                            <w:t>Sup. Inv. №</w:t>
                          </w:r>
                        </w:p>
                      </w:tc>
                      <w:tc>
                        <w:tcPr>
                          <w:tcW w:w="405" w:type="dxa"/>
                          <w:tcBorders>
                            <w:left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 w:rsidP="003D385E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664"/>
                      </w:trPr>
                      <w:tc>
                        <w:tcPr>
                          <w:tcW w:w="289" w:type="dxa"/>
                          <w:tcBorders>
                            <w:bottom w:val="nil"/>
                          </w:tcBorders>
                          <w:textDirection w:val="btLr"/>
                          <w:vAlign w:val="center"/>
                        </w:tcPr>
                        <w:p w:rsidR="00503952" w:rsidRPr="00821DF6" w:rsidRDefault="00503952" w:rsidP="00177BEF">
                          <w:pPr>
                            <w:spacing w:line="192" w:lineRule="auto"/>
                            <w:ind w:left="113" w:right="113"/>
                            <w:jc w:val="center"/>
                            <w:rPr>
                              <w:rFonts w:cs="Arial"/>
                              <w:sz w:val="14"/>
                            </w:rPr>
                          </w:pPr>
                          <w:r w:rsidRPr="00177BEF">
                            <w:rPr>
                              <w:rFonts w:cs="Arial"/>
                              <w:sz w:val="10"/>
                              <w:szCs w:val="12"/>
                            </w:rPr>
                            <w:t>Подпись и дата/</w:t>
                          </w:r>
                          <w:r w:rsidR="00177BEF">
                            <w:rPr>
                              <w:rFonts w:cs="Arial"/>
                              <w:sz w:val="10"/>
                              <w:szCs w:val="12"/>
                            </w:rPr>
                            <w:t xml:space="preserve"> </w:t>
                          </w:r>
                          <w:r w:rsidRPr="00177BEF">
                            <w:rPr>
                              <w:rFonts w:cs="Arial"/>
                              <w:sz w:val="10"/>
                              <w:szCs w:val="12"/>
                            </w:rPr>
                            <w:t>Sign. &amp; Date</w:t>
                          </w:r>
                        </w:p>
                      </w:tc>
                      <w:tc>
                        <w:tcPr>
                          <w:tcW w:w="405" w:type="dxa"/>
                          <w:tcBorders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 w:rsidP="003D385E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</w:tbl>
                  <w:p w:rsidR="00503952" w:rsidRDefault="00503952" w:rsidP="004C158B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3952" w:rsidRPr="00CA61A8" w:rsidRDefault="009E426A" w:rsidP="00A8070F">
    <w:pPr>
      <w:pStyle w:val="a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-532765</wp:posOffset>
              </wp:positionH>
              <wp:positionV relativeFrom="paragraph">
                <wp:posOffset>198120</wp:posOffset>
              </wp:positionV>
              <wp:extent cx="612140" cy="6925945"/>
              <wp:effectExtent l="0" t="0" r="0" b="0"/>
              <wp:wrapNone/>
              <wp:docPr id="6" name="Text Box 1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" cy="6925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405"/>
                          </w:tblGrid>
                          <w:tr w:rsidR="00503952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621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Pr="004731A7" w:rsidRDefault="00503952">
                                <w:pPr>
                                  <w:jc w:val="center"/>
                                  <w:rPr>
                                    <w:iCs/>
                                    <w:sz w:val="16"/>
                                  </w:rPr>
                                </w:pPr>
                              </w:p>
                            </w:tc>
                          </w:tr>
                          <w:tr w:rsidR="00503952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5670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Pr="00CE375C" w:rsidRDefault="00503952">
                                <w:pPr>
                                  <w:ind w:left="113" w:right="113"/>
                                  <w:jc w:val="right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503952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560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840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120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868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</w:tbl>
                        <w:p w:rsidR="00503952" w:rsidRDefault="00503952" w:rsidP="00A8070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56" o:spid="_x0000_s1027" type="#_x0000_t202" style="position:absolute;margin-left:-41.95pt;margin-top:15.6pt;width:48.2pt;height:545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405"/>
                    </w:tblGrid>
                    <w:tr w:rsidR="00503952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621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Pr="004731A7" w:rsidRDefault="00503952">
                          <w:pPr>
                            <w:jc w:val="center"/>
                            <w:rPr>
                              <w:iCs/>
                              <w:sz w:val="16"/>
                            </w:rPr>
                          </w:pPr>
                        </w:p>
                      </w:tc>
                    </w:tr>
                    <w:tr w:rsidR="00503952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5670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Pr="00CE375C" w:rsidRDefault="00503952">
                          <w:pPr>
                            <w:ind w:left="113" w:right="113"/>
                            <w:jc w:val="right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503952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560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840"/>
                      </w:trPr>
                      <w:tc>
                        <w:tcPr>
                          <w:tcW w:w="284" w:type="dxa"/>
                          <w:vMerge/>
                          <w:tcBorders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120"/>
                      </w:trPr>
                      <w:tc>
                        <w:tcPr>
                          <w:tcW w:w="284" w:type="dxa"/>
                          <w:vMerge/>
                          <w:tcBorders>
                            <w:left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868"/>
                      </w:trPr>
                      <w:tc>
                        <w:tcPr>
                          <w:tcW w:w="284" w:type="dxa"/>
                          <w:vMerge/>
                          <w:tcBorders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</w:tbl>
                  <w:p w:rsidR="00503952" w:rsidRDefault="00503952" w:rsidP="00A8070F"/>
                </w:txbxContent>
              </v:textbox>
            </v:shape>
          </w:pict>
        </mc:Fallback>
      </mc:AlternateContent>
    </w:r>
  </w:p>
  <w:p w:rsidR="00503952" w:rsidRDefault="009E426A">
    <w:pPr>
      <w:pStyle w:val="a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-13970</wp:posOffset>
              </wp:positionH>
              <wp:positionV relativeFrom="paragraph">
                <wp:posOffset>8255</wp:posOffset>
              </wp:positionV>
              <wp:extent cx="6577330" cy="10055225"/>
              <wp:effectExtent l="0" t="0" r="0" b="0"/>
              <wp:wrapNone/>
              <wp:docPr id="5" name="Rectangle 1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77330" cy="10055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38AA4D" id="Rectangle 1055" o:spid="_x0000_s1026" style="position:absolute;margin-left:-1.1pt;margin-top:.65pt;width:517.9pt;height:791.7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3952" w:rsidRPr="00510D4A" w:rsidRDefault="009E426A" w:rsidP="00A8070F">
    <w:pPr>
      <w:pStyle w:val="a3"/>
      <w:spacing w:before="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-523875</wp:posOffset>
              </wp:positionH>
              <wp:positionV relativeFrom="paragraph">
                <wp:posOffset>163830</wp:posOffset>
              </wp:positionV>
              <wp:extent cx="612140" cy="9273540"/>
              <wp:effectExtent l="0" t="0" r="0" b="0"/>
              <wp:wrapNone/>
              <wp:docPr id="4" name="Text Box 10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" cy="927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89"/>
                            <w:gridCol w:w="405"/>
                          </w:tblGrid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621"/>
                            </w:trPr>
                            <w:tc>
                              <w:tcPr>
                                <w:tcW w:w="28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Pr="0036694D" w:rsidRDefault="00503952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5670"/>
                            </w:trPr>
                            <w:tc>
                              <w:tcPr>
                                <w:tcW w:w="28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right"/>
                                  <w:rPr>
                                    <w:i/>
                                    <w:iCs/>
                                    <w:sz w:val="16"/>
                                  </w:rPr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560"/>
                            </w:trPr>
                            <w:tc>
                              <w:tcPr>
                                <w:tcW w:w="289" w:type="dxa"/>
                                <w:vMerge w:val="restart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840"/>
                            </w:trPr>
                            <w:tc>
                              <w:tcPr>
                                <w:tcW w:w="289" w:type="dxa"/>
                                <w:vMerge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120"/>
                            </w:trPr>
                            <w:tc>
                              <w:tcPr>
                                <w:tcW w:w="289" w:type="dxa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120"/>
                            </w:trPr>
                            <w:tc>
                              <w:tcPr>
                                <w:tcW w:w="289" w:type="dxa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400"/>
                            </w:trPr>
                            <w:tc>
                              <w:tcPr>
                                <w:tcW w:w="289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:rsidR="00503952" w:rsidRPr="00503952" w:rsidRDefault="00503952" w:rsidP="004F259B">
                                <w:pPr>
                                  <w:spacing w:line="192" w:lineRule="auto"/>
                                  <w:ind w:left="-57"/>
                                  <w:jc w:val="center"/>
                                  <w:rPr>
                                    <w:sz w:val="10"/>
                                    <w:szCs w:val="16"/>
                                  </w:rPr>
                                </w:pPr>
                                <w:r w:rsidRPr="00503952">
                                  <w:rPr>
                                    <w:sz w:val="10"/>
                                    <w:szCs w:val="16"/>
                                  </w:rPr>
                                  <w:t>Взам. инв. №/</w:t>
                                </w:r>
                                <w:r w:rsidR="004F259B">
                                  <w:rPr>
                                    <w:sz w:val="10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 w:rsidRPr="00503952">
                                  <w:rPr>
                                    <w:sz w:val="10"/>
                                    <w:szCs w:val="16"/>
                                  </w:rPr>
                                  <w:t>Sup. Inv. №</w:t>
                                </w: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 w:rsidP="003D385E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  <w:tr w:rsidR="00503952" w:rsidTr="003D385E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1928"/>
                            </w:trPr>
                            <w:tc>
                              <w:tcPr>
                                <w:tcW w:w="289" w:type="dxa"/>
                                <w:tcBorders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Pr="00503952" w:rsidRDefault="004F259B" w:rsidP="004F259B">
                                <w:pPr>
                                  <w:spacing w:line="192" w:lineRule="auto"/>
                                  <w:ind w:left="113" w:right="113"/>
                                  <w:jc w:val="center"/>
                                  <w:rPr>
                                    <w:rFonts w:cs="Arial"/>
                                    <w:sz w:val="10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/>
                                    <w:sz w:val="10"/>
                                    <w:szCs w:val="16"/>
                                    <w:lang w:val="en-US"/>
                                  </w:rPr>
                                  <w:t xml:space="preserve">        </w:t>
                                </w:r>
                                <w:r w:rsidR="00503952" w:rsidRPr="00503952">
                                  <w:rPr>
                                    <w:rFonts w:cs="Arial"/>
                                    <w:sz w:val="10"/>
                                    <w:szCs w:val="16"/>
                                  </w:rPr>
                                  <w:t>Подпись и дата/</w:t>
                                </w:r>
                                <w:r>
                                  <w:rPr>
                                    <w:rFonts w:cs="Arial"/>
                                    <w:sz w:val="10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 w:rsidR="00503952" w:rsidRPr="00503952">
                                  <w:rPr>
                                    <w:rFonts w:cs="Arial"/>
                                    <w:sz w:val="10"/>
                                    <w:szCs w:val="16"/>
                                  </w:rPr>
                                  <w:t>Sign. &amp; Date</w:t>
                                </w:r>
                              </w:p>
                            </w:tc>
                            <w:tc>
                              <w:tcPr>
                                <w:tcW w:w="405" w:type="dxa"/>
                                <w:tcBorders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:rsidR="00503952" w:rsidRDefault="00503952" w:rsidP="003D385E">
                                <w:pPr>
                                  <w:ind w:left="113" w:right="113"/>
                                  <w:jc w:val="center"/>
                                </w:pPr>
                              </w:p>
                            </w:tc>
                          </w:tr>
                        </w:tbl>
                        <w:p w:rsidR="00503952" w:rsidRDefault="00503952" w:rsidP="00A8070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60" o:spid="_x0000_s1028" type="#_x0000_t202" style="position:absolute;margin-left:-41.25pt;margin-top:12.9pt;width:48.2pt;height:73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RJ7uAIAAMM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89"/>
                      <w:gridCol w:w="405"/>
                    </w:tblGrid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621"/>
                      </w:trPr>
                      <w:tc>
                        <w:tcPr>
                          <w:tcW w:w="28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Pr="0036694D" w:rsidRDefault="00503952">
                          <w:pPr>
                            <w:jc w:val="center"/>
                            <w:rPr>
                              <w:iCs/>
                              <w:sz w:val="16"/>
                              <w:lang w:val="en-US"/>
                            </w:rPr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5670"/>
                      </w:trPr>
                      <w:tc>
                        <w:tcPr>
                          <w:tcW w:w="28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right"/>
                            <w:rPr>
                              <w:i/>
                              <w:iCs/>
                              <w:sz w:val="16"/>
                            </w:rPr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560"/>
                      </w:trPr>
                      <w:tc>
                        <w:tcPr>
                          <w:tcW w:w="289" w:type="dxa"/>
                          <w:vMerge w:val="restart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840"/>
                      </w:trPr>
                      <w:tc>
                        <w:tcPr>
                          <w:tcW w:w="289" w:type="dxa"/>
                          <w:vMerge/>
                          <w:tcBorders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120"/>
                      </w:trPr>
                      <w:tc>
                        <w:tcPr>
                          <w:tcW w:w="289" w:type="dxa"/>
                          <w:vMerge/>
                          <w:tcBorders>
                            <w:left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120"/>
                      </w:trPr>
                      <w:tc>
                        <w:tcPr>
                          <w:tcW w:w="289" w:type="dxa"/>
                          <w:vMerge/>
                          <w:tcBorders>
                            <w:left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05" w:type="dxa"/>
                          <w:tcBorders>
                            <w:top w:val="nil"/>
                            <w:left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400"/>
                      </w:trPr>
                      <w:tc>
                        <w:tcPr>
                          <w:tcW w:w="289" w:type="dxa"/>
                          <w:tcBorders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:rsidR="00503952" w:rsidRPr="00503952" w:rsidRDefault="00503952" w:rsidP="004F259B">
                          <w:pPr>
                            <w:spacing w:line="192" w:lineRule="auto"/>
                            <w:ind w:left="-57"/>
                            <w:jc w:val="center"/>
                            <w:rPr>
                              <w:sz w:val="10"/>
                              <w:szCs w:val="16"/>
                            </w:rPr>
                          </w:pPr>
                          <w:r w:rsidRPr="00503952">
                            <w:rPr>
                              <w:sz w:val="10"/>
                              <w:szCs w:val="16"/>
                            </w:rPr>
                            <w:t>Взам. инв. №/</w:t>
                          </w:r>
                          <w:r w:rsidR="004F259B">
                            <w:rPr>
                              <w:sz w:val="10"/>
                              <w:szCs w:val="16"/>
                              <w:lang w:val="en-US"/>
                            </w:rPr>
                            <w:t xml:space="preserve"> </w:t>
                          </w:r>
                          <w:r w:rsidRPr="00503952">
                            <w:rPr>
                              <w:sz w:val="10"/>
                              <w:szCs w:val="16"/>
                            </w:rPr>
                            <w:t>Sup. Inv. №</w:t>
                          </w:r>
                        </w:p>
                      </w:tc>
                      <w:tc>
                        <w:tcPr>
                          <w:tcW w:w="405" w:type="dxa"/>
                          <w:tcBorders>
                            <w:left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 w:rsidP="003D385E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  <w:tr w:rsidR="00503952" w:rsidTr="003D385E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1928"/>
                      </w:trPr>
                      <w:tc>
                        <w:tcPr>
                          <w:tcW w:w="289" w:type="dxa"/>
                          <w:tcBorders>
                            <w:bottom w:val="nil"/>
                          </w:tcBorders>
                          <w:textDirection w:val="btLr"/>
                          <w:vAlign w:val="center"/>
                        </w:tcPr>
                        <w:p w:rsidR="00503952" w:rsidRPr="00503952" w:rsidRDefault="004F259B" w:rsidP="004F259B">
                          <w:pPr>
                            <w:spacing w:line="192" w:lineRule="auto"/>
                            <w:ind w:left="113" w:right="113"/>
                            <w:jc w:val="center"/>
                            <w:rPr>
                              <w:rFonts w:cs="Arial"/>
                              <w:sz w:val="10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0"/>
                              <w:szCs w:val="16"/>
                              <w:lang w:val="en-US"/>
                            </w:rPr>
                            <w:t xml:space="preserve">        </w:t>
                          </w:r>
                          <w:r w:rsidR="00503952" w:rsidRPr="00503952">
                            <w:rPr>
                              <w:rFonts w:cs="Arial"/>
                              <w:sz w:val="10"/>
                              <w:szCs w:val="16"/>
                            </w:rPr>
                            <w:t>Подпись и дата/</w:t>
                          </w:r>
                          <w:r>
                            <w:rPr>
                              <w:rFonts w:cs="Arial"/>
                              <w:sz w:val="10"/>
                              <w:szCs w:val="16"/>
                              <w:lang w:val="en-US"/>
                            </w:rPr>
                            <w:t xml:space="preserve"> </w:t>
                          </w:r>
                          <w:r w:rsidR="00503952" w:rsidRPr="00503952">
                            <w:rPr>
                              <w:rFonts w:cs="Arial"/>
                              <w:sz w:val="10"/>
                              <w:szCs w:val="16"/>
                            </w:rPr>
                            <w:t>Sign. &amp; Date</w:t>
                          </w:r>
                        </w:p>
                      </w:tc>
                      <w:tc>
                        <w:tcPr>
                          <w:tcW w:w="405" w:type="dxa"/>
                          <w:tcBorders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:rsidR="00503952" w:rsidRDefault="00503952" w:rsidP="003D385E">
                          <w:pPr>
                            <w:ind w:left="113" w:right="113"/>
                            <w:jc w:val="center"/>
                          </w:pPr>
                        </w:p>
                      </w:tc>
                    </w:tr>
                  </w:tbl>
                  <w:p w:rsidR="00503952" w:rsidRDefault="00503952" w:rsidP="00A8070F"/>
                </w:txbxContent>
              </v:textbox>
            </v:shape>
          </w:pict>
        </mc:Fallback>
      </mc:AlternateContent>
    </w:r>
  </w:p>
  <w:p w:rsidR="00503952" w:rsidRPr="00A8070F" w:rsidRDefault="009E426A" w:rsidP="00A8070F">
    <w:pPr>
      <w:pStyle w:val="a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1" locked="0" layoutInCell="0" allowOverlap="1">
              <wp:simplePos x="0" y="0"/>
              <wp:positionH relativeFrom="column">
                <wp:posOffset>-9525</wp:posOffset>
              </wp:positionH>
              <wp:positionV relativeFrom="paragraph">
                <wp:posOffset>168910</wp:posOffset>
              </wp:positionV>
              <wp:extent cx="14147800" cy="9836785"/>
              <wp:effectExtent l="0" t="0" r="0" b="0"/>
              <wp:wrapNone/>
              <wp:docPr id="3" name="Rectangle 10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47800" cy="9836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81DF8B" id="Rectangle 1059" o:spid="_x0000_s1026" style="position:absolute;margin-left:-.75pt;margin-top:13.3pt;width:1114pt;height:774.5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" o:allowincell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350F4"/>
    <w:multiLevelType w:val="singleLevel"/>
    <w:tmpl w:val="94F61BDC"/>
    <w:lvl w:ilvl="0">
      <w:start w:val="1"/>
      <w:numFmt w:val="decimal"/>
      <w:lvlText w:val="%1"/>
      <w:lvlJc w:val="left"/>
      <w:pPr>
        <w:tabs>
          <w:tab w:val="num" w:pos="530"/>
        </w:tabs>
        <w:ind w:left="0" w:firstLine="170"/>
      </w:pPr>
      <w:rPr>
        <w:rFonts w:hint="default"/>
      </w:rPr>
    </w:lvl>
  </w:abstractNum>
  <w:abstractNum w:abstractNumId="1" w15:restartNumberingAfterBreak="0">
    <w:nsid w:val="286B4E2D"/>
    <w:multiLevelType w:val="singleLevel"/>
    <w:tmpl w:val="7BCE31F8"/>
    <w:lvl w:ilvl="0">
      <w:start w:val="1"/>
      <w:numFmt w:val="decimal"/>
      <w:lvlText w:val="%1"/>
      <w:lvlJc w:val="left"/>
      <w:pPr>
        <w:tabs>
          <w:tab w:val="num" w:pos="530"/>
        </w:tabs>
        <w:ind w:left="0" w:firstLine="170"/>
      </w:pPr>
      <w:rPr>
        <w:rFonts w:hint="default"/>
      </w:rPr>
    </w:lvl>
  </w:abstractNum>
  <w:abstractNum w:abstractNumId="2" w15:restartNumberingAfterBreak="0">
    <w:nsid w:val="544937C1"/>
    <w:multiLevelType w:val="singleLevel"/>
    <w:tmpl w:val="E41EE768"/>
    <w:lvl w:ilvl="0">
      <w:start w:val="1"/>
      <w:numFmt w:val="decimal"/>
      <w:lvlText w:val="%1"/>
      <w:lvlJc w:val="left"/>
      <w:pPr>
        <w:tabs>
          <w:tab w:val="num" w:pos="530"/>
        </w:tabs>
        <w:ind w:left="0" w:firstLine="170"/>
      </w:pPr>
      <w:rPr>
        <w:rFonts w:hint="default"/>
      </w:rPr>
    </w:lvl>
  </w:abstractNum>
  <w:abstractNum w:abstractNumId="3" w15:restartNumberingAfterBreak="0">
    <w:nsid w:val="5A497449"/>
    <w:multiLevelType w:val="hybridMultilevel"/>
    <w:tmpl w:val="CDFE1D90"/>
    <w:lvl w:ilvl="0" w:tplc="E1D2F742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52D47"/>
    <w:multiLevelType w:val="hybridMultilevel"/>
    <w:tmpl w:val="78D28360"/>
    <w:lvl w:ilvl="0" w:tplc="2230DD48">
      <w:start w:val="1"/>
      <w:numFmt w:val="bullet"/>
      <w:pStyle w:val="-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81980"/>
    <w:multiLevelType w:val="singleLevel"/>
    <w:tmpl w:val="C4465A20"/>
    <w:lvl w:ilvl="0">
      <w:start w:val="1"/>
      <w:numFmt w:val="decimal"/>
      <w:lvlText w:val="%1"/>
      <w:lvlJc w:val="left"/>
      <w:pPr>
        <w:tabs>
          <w:tab w:val="num" w:pos="530"/>
        </w:tabs>
        <w:ind w:left="0" w:firstLine="17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9D8"/>
    <w:rsid w:val="00001E04"/>
    <w:rsid w:val="000022D1"/>
    <w:rsid w:val="000040A6"/>
    <w:rsid w:val="00004B10"/>
    <w:rsid w:val="00005638"/>
    <w:rsid w:val="00005C1D"/>
    <w:rsid w:val="00007898"/>
    <w:rsid w:val="00010535"/>
    <w:rsid w:val="00010635"/>
    <w:rsid w:val="00010881"/>
    <w:rsid w:val="00011AEF"/>
    <w:rsid w:val="00012C35"/>
    <w:rsid w:val="00014A71"/>
    <w:rsid w:val="000159EF"/>
    <w:rsid w:val="00015ECB"/>
    <w:rsid w:val="00016BAF"/>
    <w:rsid w:val="00017A53"/>
    <w:rsid w:val="00017EAB"/>
    <w:rsid w:val="0002030E"/>
    <w:rsid w:val="000208E5"/>
    <w:rsid w:val="00021044"/>
    <w:rsid w:val="0002155D"/>
    <w:rsid w:val="00022151"/>
    <w:rsid w:val="0002228B"/>
    <w:rsid w:val="0002347F"/>
    <w:rsid w:val="00023980"/>
    <w:rsid w:val="000246D4"/>
    <w:rsid w:val="000247EC"/>
    <w:rsid w:val="00024ABD"/>
    <w:rsid w:val="00026589"/>
    <w:rsid w:val="00026D52"/>
    <w:rsid w:val="00026F23"/>
    <w:rsid w:val="0002715C"/>
    <w:rsid w:val="00027B2D"/>
    <w:rsid w:val="00030001"/>
    <w:rsid w:val="00030231"/>
    <w:rsid w:val="0003035D"/>
    <w:rsid w:val="00030D25"/>
    <w:rsid w:val="00030F65"/>
    <w:rsid w:val="0003130F"/>
    <w:rsid w:val="000314D4"/>
    <w:rsid w:val="000322B7"/>
    <w:rsid w:val="00032E1A"/>
    <w:rsid w:val="000342F3"/>
    <w:rsid w:val="000345CC"/>
    <w:rsid w:val="00035730"/>
    <w:rsid w:val="000374F5"/>
    <w:rsid w:val="00040A82"/>
    <w:rsid w:val="00040AA8"/>
    <w:rsid w:val="00040F2E"/>
    <w:rsid w:val="000428CB"/>
    <w:rsid w:val="00042C6F"/>
    <w:rsid w:val="000437B2"/>
    <w:rsid w:val="0004465B"/>
    <w:rsid w:val="00044959"/>
    <w:rsid w:val="00044A1D"/>
    <w:rsid w:val="00045884"/>
    <w:rsid w:val="00046162"/>
    <w:rsid w:val="00046976"/>
    <w:rsid w:val="00046E22"/>
    <w:rsid w:val="00050165"/>
    <w:rsid w:val="00050AA1"/>
    <w:rsid w:val="00050B37"/>
    <w:rsid w:val="00051470"/>
    <w:rsid w:val="00052EB2"/>
    <w:rsid w:val="0005395B"/>
    <w:rsid w:val="0005484B"/>
    <w:rsid w:val="00054EBB"/>
    <w:rsid w:val="00055171"/>
    <w:rsid w:val="000556CE"/>
    <w:rsid w:val="00056D10"/>
    <w:rsid w:val="000570EF"/>
    <w:rsid w:val="000603A5"/>
    <w:rsid w:val="0006086A"/>
    <w:rsid w:val="000613EA"/>
    <w:rsid w:val="00061CDA"/>
    <w:rsid w:val="000627D2"/>
    <w:rsid w:val="00063913"/>
    <w:rsid w:val="00063985"/>
    <w:rsid w:val="00063AE7"/>
    <w:rsid w:val="00070D44"/>
    <w:rsid w:val="00073B12"/>
    <w:rsid w:val="00073CE1"/>
    <w:rsid w:val="0007453E"/>
    <w:rsid w:val="00076421"/>
    <w:rsid w:val="00076A6D"/>
    <w:rsid w:val="00076D8A"/>
    <w:rsid w:val="00076ECF"/>
    <w:rsid w:val="00077010"/>
    <w:rsid w:val="00077662"/>
    <w:rsid w:val="000805B9"/>
    <w:rsid w:val="000806EB"/>
    <w:rsid w:val="00080B5C"/>
    <w:rsid w:val="00081B35"/>
    <w:rsid w:val="00082616"/>
    <w:rsid w:val="00082B00"/>
    <w:rsid w:val="00084908"/>
    <w:rsid w:val="0008490B"/>
    <w:rsid w:val="00084A76"/>
    <w:rsid w:val="00085E7E"/>
    <w:rsid w:val="000864E9"/>
    <w:rsid w:val="00087C1B"/>
    <w:rsid w:val="00087F26"/>
    <w:rsid w:val="0009046E"/>
    <w:rsid w:val="00090AB7"/>
    <w:rsid w:val="00091383"/>
    <w:rsid w:val="00091672"/>
    <w:rsid w:val="00091703"/>
    <w:rsid w:val="000920EA"/>
    <w:rsid w:val="000930F4"/>
    <w:rsid w:val="0009346A"/>
    <w:rsid w:val="000939AD"/>
    <w:rsid w:val="000942A7"/>
    <w:rsid w:val="000948E2"/>
    <w:rsid w:val="00095858"/>
    <w:rsid w:val="00097747"/>
    <w:rsid w:val="00097CCD"/>
    <w:rsid w:val="000A0078"/>
    <w:rsid w:val="000A0A62"/>
    <w:rsid w:val="000A14E1"/>
    <w:rsid w:val="000A187A"/>
    <w:rsid w:val="000A2227"/>
    <w:rsid w:val="000A235F"/>
    <w:rsid w:val="000A28A1"/>
    <w:rsid w:val="000A2E3A"/>
    <w:rsid w:val="000A2EB8"/>
    <w:rsid w:val="000A2EBF"/>
    <w:rsid w:val="000A3CFC"/>
    <w:rsid w:val="000A4A9D"/>
    <w:rsid w:val="000A5080"/>
    <w:rsid w:val="000A5544"/>
    <w:rsid w:val="000A5CD1"/>
    <w:rsid w:val="000A6DD5"/>
    <w:rsid w:val="000A7738"/>
    <w:rsid w:val="000A79A0"/>
    <w:rsid w:val="000B1805"/>
    <w:rsid w:val="000B2D7A"/>
    <w:rsid w:val="000B2EAB"/>
    <w:rsid w:val="000B3238"/>
    <w:rsid w:val="000B38D8"/>
    <w:rsid w:val="000B3C91"/>
    <w:rsid w:val="000B3DA0"/>
    <w:rsid w:val="000B4449"/>
    <w:rsid w:val="000B4B93"/>
    <w:rsid w:val="000B504D"/>
    <w:rsid w:val="000B68F2"/>
    <w:rsid w:val="000B6A64"/>
    <w:rsid w:val="000B70AE"/>
    <w:rsid w:val="000B7B63"/>
    <w:rsid w:val="000C0E31"/>
    <w:rsid w:val="000C213F"/>
    <w:rsid w:val="000C3AF2"/>
    <w:rsid w:val="000C4BCA"/>
    <w:rsid w:val="000C5C53"/>
    <w:rsid w:val="000C61F6"/>
    <w:rsid w:val="000C7021"/>
    <w:rsid w:val="000C7BB1"/>
    <w:rsid w:val="000C7D53"/>
    <w:rsid w:val="000D0703"/>
    <w:rsid w:val="000D0A26"/>
    <w:rsid w:val="000D0F58"/>
    <w:rsid w:val="000D5553"/>
    <w:rsid w:val="000D5ECB"/>
    <w:rsid w:val="000D6427"/>
    <w:rsid w:val="000D74FD"/>
    <w:rsid w:val="000D79FC"/>
    <w:rsid w:val="000E004B"/>
    <w:rsid w:val="000E2E31"/>
    <w:rsid w:val="000E3AA6"/>
    <w:rsid w:val="000E4392"/>
    <w:rsid w:val="000E51A6"/>
    <w:rsid w:val="000E587A"/>
    <w:rsid w:val="000E70E8"/>
    <w:rsid w:val="000E7B0E"/>
    <w:rsid w:val="000F0476"/>
    <w:rsid w:val="000F0BEF"/>
    <w:rsid w:val="000F1228"/>
    <w:rsid w:val="000F22AB"/>
    <w:rsid w:val="000F2B14"/>
    <w:rsid w:val="000F3034"/>
    <w:rsid w:val="000F5553"/>
    <w:rsid w:val="000F61F3"/>
    <w:rsid w:val="001009D7"/>
    <w:rsid w:val="001016C4"/>
    <w:rsid w:val="00102BF1"/>
    <w:rsid w:val="0010346D"/>
    <w:rsid w:val="0010425C"/>
    <w:rsid w:val="0010457D"/>
    <w:rsid w:val="00105257"/>
    <w:rsid w:val="0010619D"/>
    <w:rsid w:val="00107B37"/>
    <w:rsid w:val="00107CFA"/>
    <w:rsid w:val="00111C5B"/>
    <w:rsid w:val="00112D36"/>
    <w:rsid w:val="0011325B"/>
    <w:rsid w:val="00113843"/>
    <w:rsid w:val="00113E21"/>
    <w:rsid w:val="00113F0C"/>
    <w:rsid w:val="00114A6C"/>
    <w:rsid w:val="00115732"/>
    <w:rsid w:val="00116692"/>
    <w:rsid w:val="001167A9"/>
    <w:rsid w:val="0011724E"/>
    <w:rsid w:val="001201C4"/>
    <w:rsid w:val="001204F0"/>
    <w:rsid w:val="00120CAA"/>
    <w:rsid w:val="00121646"/>
    <w:rsid w:val="001218CA"/>
    <w:rsid w:val="00122754"/>
    <w:rsid w:val="00124171"/>
    <w:rsid w:val="001242CC"/>
    <w:rsid w:val="00124A52"/>
    <w:rsid w:val="00125853"/>
    <w:rsid w:val="001262A2"/>
    <w:rsid w:val="00127F3E"/>
    <w:rsid w:val="00130391"/>
    <w:rsid w:val="0013110E"/>
    <w:rsid w:val="001311E5"/>
    <w:rsid w:val="00134B0D"/>
    <w:rsid w:val="00136AFA"/>
    <w:rsid w:val="00136F13"/>
    <w:rsid w:val="0013775C"/>
    <w:rsid w:val="00137978"/>
    <w:rsid w:val="0014086E"/>
    <w:rsid w:val="00141EE2"/>
    <w:rsid w:val="00142F00"/>
    <w:rsid w:val="001430D3"/>
    <w:rsid w:val="0014339D"/>
    <w:rsid w:val="00143E9A"/>
    <w:rsid w:val="00143FDB"/>
    <w:rsid w:val="00145DE9"/>
    <w:rsid w:val="0014671A"/>
    <w:rsid w:val="0014706D"/>
    <w:rsid w:val="00147455"/>
    <w:rsid w:val="001478BF"/>
    <w:rsid w:val="00147ED2"/>
    <w:rsid w:val="00151DF9"/>
    <w:rsid w:val="00152E19"/>
    <w:rsid w:val="00153537"/>
    <w:rsid w:val="0015392B"/>
    <w:rsid w:val="001539D8"/>
    <w:rsid w:val="00153C80"/>
    <w:rsid w:val="00153F31"/>
    <w:rsid w:val="0015445D"/>
    <w:rsid w:val="00154989"/>
    <w:rsid w:val="00154A61"/>
    <w:rsid w:val="0015629D"/>
    <w:rsid w:val="00160084"/>
    <w:rsid w:val="00160B19"/>
    <w:rsid w:val="00160ED0"/>
    <w:rsid w:val="00161031"/>
    <w:rsid w:val="00166343"/>
    <w:rsid w:val="00166ABC"/>
    <w:rsid w:val="00171755"/>
    <w:rsid w:val="00171C1E"/>
    <w:rsid w:val="001725A8"/>
    <w:rsid w:val="001737A1"/>
    <w:rsid w:val="00174FC3"/>
    <w:rsid w:val="0017632E"/>
    <w:rsid w:val="00176521"/>
    <w:rsid w:val="00176C23"/>
    <w:rsid w:val="00176C89"/>
    <w:rsid w:val="00176F48"/>
    <w:rsid w:val="001776D5"/>
    <w:rsid w:val="00177BEF"/>
    <w:rsid w:val="001820EB"/>
    <w:rsid w:val="00182AB2"/>
    <w:rsid w:val="00182DED"/>
    <w:rsid w:val="00182F27"/>
    <w:rsid w:val="00183600"/>
    <w:rsid w:val="0018407F"/>
    <w:rsid w:val="00184202"/>
    <w:rsid w:val="001845EF"/>
    <w:rsid w:val="001854A4"/>
    <w:rsid w:val="00185614"/>
    <w:rsid w:val="00185FB4"/>
    <w:rsid w:val="0018690B"/>
    <w:rsid w:val="001869D8"/>
    <w:rsid w:val="00186CB1"/>
    <w:rsid w:val="00187D42"/>
    <w:rsid w:val="00187F5A"/>
    <w:rsid w:val="001900C4"/>
    <w:rsid w:val="00190918"/>
    <w:rsid w:val="00191498"/>
    <w:rsid w:val="00191CC0"/>
    <w:rsid w:val="001926BB"/>
    <w:rsid w:val="00192961"/>
    <w:rsid w:val="001934A5"/>
    <w:rsid w:val="0019352A"/>
    <w:rsid w:val="00194126"/>
    <w:rsid w:val="001941D8"/>
    <w:rsid w:val="0019425B"/>
    <w:rsid w:val="00196242"/>
    <w:rsid w:val="001968FB"/>
    <w:rsid w:val="001A0A16"/>
    <w:rsid w:val="001A16C0"/>
    <w:rsid w:val="001A3465"/>
    <w:rsid w:val="001A37D2"/>
    <w:rsid w:val="001A391C"/>
    <w:rsid w:val="001A3A61"/>
    <w:rsid w:val="001A3D3B"/>
    <w:rsid w:val="001A4994"/>
    <w:rsid w:val="001A4C91"/>
    <w:rsid w:val="001A5CBC"/>
    <w:rsid w:val="001A72CB"/>
    <w:rsid w:val="001B353B"/>
    <w:rsid w:val="001B4D19"/>
    <w:rsid w:val="001B581F"/>
    <w:rsid w:val="001B5AA0"/>
    <w:rsid w:val="001B736D"/>
    <w:rsid w:val="001B7C13"/>
    <w:rsid w:val="001B7CF5"/>
    <w:rsid w:val="001C06CF"/>
    <w:rsid w:val="001C2C62"/>
    <w:rsid w:val="001C311A"/>
    <w:rsid w:val="001C3AC2"/>
    <w:rsid w:val="001C3DFC"/>
    <w:rsid w:val="001C4D76"/>
    <w:rsid w:val="001C5333"/>
    <w:rsid w:val="001C55E1"/>
    <w:rsid w:val="001C56C0"/>
    <w:rsid w:val="001C58A5"/>
    <w:rsid w:val="001C5A95"/>
    <w:rsid w:val="001C6243"/>
    <w:rsid w:val="001C79E2"/>
    <w:rsid w:val="001D18B4"/>
    <w:rsid w:val="001D1AE9"/>
    <w:rsid w:val="001D1E1B"/>
    <w:rsid w:val="001D1E89"/>
    <w:rsid w:val="001D1F3F"/>
    <w:rsid w:val="001D23AC"/>
    <w:rsid w:val="001D38F2"/>
    <w:rsid w:val="001D4495"/>
    <w:rsid w:val="001D6C30"/>
    <w:rsid w:val="001D6C3E"/>
    <w:rsid w:val="001D7CD6"/>
    <w:rsid w:val="001E2D34"/>
    <w:rsid w:val="001E38ED"/>
    <w:rsid w:val="001E3D8D"/>
    <w:rsid w:val="001E49BD"/>
    <w:rsid w:val="001E5035"/>
    <w:rsid w:val="001E5A14"/>
    <w:rsid w:val="001E6252"/>
    <w:rsid w:val="001E65E2"/>
    <w:rsid w:val="001E717A"/>
    <w:rsid w:val="001E7213"/>
    <w:rsid w:val="001E7E8A"/>
    <w:rsid w:val="001F0DDD"/>
    <w:rsid w:val="001F0E70"/>
    <w:rsid w:val="001F1963"/>
    <w:rsid w:val="001F2161"/>
    <w:rsid w:val="001F2367"/>
    <w:rsid w:val="001F2782"/>
    <w:rsid w:val="001F4FC4"/>
    <w:rsid w:val="001F67A8"/>
    <w:rsid w:val="001F6DE4"/>
    <w:rsid w:val="001F7948"/>
    <w:rsid w:val="002005F9"/>
    <w:rsid w:val="00200BB8"/>
    <w:rsid w:val="00202846"/>
    <w:rsid w:val="00202C3A"/>
    <w:rsid w:val="0020473C"/>
    <w:rsid w:val="00204A0B"/>
    <w:rsid w:val="00204DE8"/>
    <w:rsid w:val="002054C2"/>
    <w:rsid w:val="002059DE"/>
    <w:rsid w:val="00205ADC"/>
    <w:rsid w:val="0020720E"/>
    <w:rsid w:val="00207A59"/>
    <w:rsid w:val="00211DE0"/>
    <w:rsid w:val="00211FE5"/>
    <w:rsid w:val="00212CC0"/>
    <w:rsid w:val="0021308C"/>
    <w:rsid w:val="00213782"/>
    <w:rsid w:val="00214152"/>
    <w:rsid w:val="0021474D"/>
    <w:rsid w:val="00214B98"/>
    <w:rsid w:val="00215D82"/>
    <w:rsid w:val="00217121"/>
    <w:rsid w:val="00221483"/>
    <w:rsid w:val="0022331E"/>
    <w:rsid w:val="00223697"/>
    <w:rsid w:val="00223876"/>
    <w:rsid w:val="00224001"/>
    <w:rsid w:val="00224C09"/>
    <w:rsid w:val="0022577C"/>
    <w:rsid w:val="002268FE"/>
    <w:rsid w:val="00226967"/>
    <w:rsid w:val="00230AAD"/>
    <w:rsid w:val="00232AA1"/>
    <w:rsid w:val="00232B2A"/>
    <w:rsid w:val="00233A97"/>
    <w:rsid w:val="0023402E"/>
    <w:rsid w:val="002350F2"/>
    <w:rsid w:val="0023565B"/>
    <w:rsid w:val="00237D0D"/>
    <w:rsid w:val="00237F6F"/>
    <w:rsid w:val="00240606"/>
    <w:rsid w:val="002435C9"/>
    <w:rsid w:val="00243971"/>
    <w:rsid w:val="00243EAD"/>
    <w:rsid w:val="00245922"/>
    <w:rsid w:val="00245FE8"/>
    <w:rsid w:val="00246373"/>
    <w:rsid w:val="00246E3B"/>
    <w:rsid w:val="00246E54"/>
    <w:rsid w:val="002476C8"/>
    <w:rsid w:val="002505B6"/>
    <w:rsid w:val="002509BD"/>
    <w:rsid w:val="00250C60"/>
    <w:rsid w:val="00250D74"/>
    <w:rsid w:val="00251936"/>
    <w:rsid w:val="00252B78"/>
    <w:rsid w:val="00254D69"/>
    <w:rsid w:val="002556BE"/>
    <w:rsid w:val="0025585A"/>
    <w:rsid w:val="00255ECB"/>
    <w:rsid w:val="00261A6A"/>
    <w:rsid w:val="00261F8C"/>
    <w:rsid w:val="002626AD"/>
    <w:rsid w:val="002632FE"/>
    <w:rsid w:val="00263792"/>
    <w:rsid w:val="0026538B"/>
    <w:rsid w:val="002658FD"/>
    <w:rsid w:val="00266249"/>
    <w:rsid w:val="002670EB"/>
    <w:rsid w:val="0027221C"/>
    <w:rsid w:val="00272457"/>
    <w:rsid w:val="00272BBE"/>
    <w:rsid w:val="002730ED"/>
    <w:rsid w:val="00273F95"/>
    <w:rsid w:val="0027468A"/>
    <w:rsid w:val="00274CFD"/>
    <w:rsid w:val="002752E7"/>
    <w:rsid w:val="00275389"/>
    <w:rsid w:val="00276170"/>
    <w:rsid w:val="002761A3"/>
    <w:rsid w:val="002763F3"/>
    <w:rsid w:val="002770E9"/>
    <w:rsid w:val="002771A7"/>
    <w:rsid w:val="002775E0"/>
    <w:rsid w:val="0028166B"/>
    <w:rsid w:val="00281AF3"/>
    <w:rsid w:val="00281EFF"/>
    <w:rsid w:val="002825E1"/>
    <w:rsid w:val="002830B1"/>
    <w:rsid w:val="002830E0"/>
    <w:rsid w:val="00284837"/>
    <w:rsid w:val="00284A96"/>
    <w:rsid w:val="002853D7"/>
    <w:rsid w:val="00286BF3"/>
    <w:rsid w:val="00287E5E"/>
    <w:rsid w:val="00290606"/>
    <w:rsid w:val="002906EE"/>
    <w:rsid w:val="00291EDE"/>
    <w:rsid w:val="00293CCF"/>
    <w:rsid w:val="0029423C"/>
    <w:rsid w:val="00297047"/>
    <w:rsid w:val="0029759F"/>
    <w:rsid w:val="00297733"/>
    <w:rsid w:val="00297D98"/>
    <w:rsid w:val="002A19B2"/>
    <w:rsid w:val="002A1A7B"/>
    <w:rsid w:val="002A20E0"/>
    <w:rsid w:val="002A2714"/>
    <w:rsid w:val="002A3266"/>
    <w:rsid w:val="002A3E9A"/>
    <w:rsid w:val="002A3EF0"/>
    <w:rsid w:val="002A40DE"/>
    <w:rsid w:val="002A41A6"/>
    <w:rsid w:val="002A41FE"/>
    <w:rsid w:val="002A4515"/>
    <w:rsid w:val="002A4C5B"/>
    <w:rsid w:val="002A6A35"/>
    <w:rsid w:val="002A786E"/>
    <w:rsid w:val="002A7A0A"/>
    <w:rsid w:val="002B06B0"/>
    <w:rsid w:val="002B10E7"/>
    <w:rsid w:val="002B200B"/>
    <w:rsid w:val="002B2799"/>
    <w:rsid w:val="002B31D3"/>
    <w:rsid w:val="002B36B9"/>
    <w:rsid w:val="002B379E"/>
    <w:rsid w:val="002B39EF"/>
    <w:rsid w:val="002B3D82"/>
    <w:rsid w:val="002B418A"/>
    <w:rsid w:val="002B4D0D"/>
    <w:rsid w:val="002B4E6B"/>
    <w:rsid w:val="002B5BC2"/>
    <w:rsid w:val="002B7594"/>
    <w:rsid w:val="002B7935"/>
    <w:rsid w:val="002B7D6E"/>
    <w:rsid w:val="002C0DAC"/>
    <w:rsid w:val="002C10DA"/>
    <w:rsid w:val="002C29DC"/>
    <w:rsid w:val="002C2BD0"/>
    <w:rsid w:val="002C2C70"/>
    <w:rsid w:val="002C5061"/>
    <w:rsid w:val="002C603F"/>
    <w:rsid w:val="002C646F"/>
    <w:rsid w:val="002C7229"/>
    <w:rsid w:val="002D076C"/>
    <w:rsid w:val="002D1843"/>
    <w:rsid w:val="002D31BF"/>
    <w:rsid w:val="002D45B6"/>
    <w:rsid w:val="002D4A98"/>
    <w:rsid w:val="002E1824"/>
    <w:rsid w:val="002E2D0A"/>
    <w:rsid w:val="002E3076"/>
    <w:rsid w:val="002E32C4"/>
    <w:rsid w:val="002E38F2"/>
    <w:rsid w:val="002E3CE7"/>
    <w:rsid w:val="002E4A0E"/>
    <w:rsid w:val="002E5728"/>
    <w:rsid w:val="002E57E0"/>
    <w:rsid w:val="002E676D"/>
    <w:rsid w:val="002F026D"/>
    <w:rsid w:val="002F08BA"/>
    <w:rsid w:val="002F0BE0"/>
    <w:rsid w:val="002F2AB0"/>
    <w:rsid w:val="002F41C9"/>
    <w:rsid w:val="002F4DB9"/>
    <w:rsid w:val="002F4E10"/>
    <w:rsid w:val="002F5FA5"/>
    <w:rsid w:val="00301D63"/>
    <w:rsid w:val="00301DD1"/>
    <w:rsid w:val="00302C8A"/>
    <w:rsid w:val="00303015"/>
    <w:rsid w:val="003041A6"/>
    <w:rsid w:val="00304AB5"/>
    <w:rsid w:val="00305DFC"/>
    <w:rsid w:val="00306D61"/>
    <w:rsid w:val="00306D65"/>
    <w:rsid w:val="00307DC8"/>
    <w:rsid w:val="00310BC8"/>
    <w:rsid w:val="00310CD0"/>
    <w:rsid w:val="00310E49"/>
    <w:rsid w:val="00311D7F"/>
    <w:rsid w:val="00311E80"/>
    <w:rsid w:val="00313C9D"/>
    <w:rsid w:val="00314554"/>
    <w:rsid w:val="00314CD4"/>
    <w:rsid w:val="00315339"/>
    <w:rsid w:val="00315465"/>
    <w:rsid w:val="00316705"/>
    <w:rsid w:val="00316D98"/>
    <w:rsid w:val="00316F36"/>
    <w:rsid w:val="0031779D"/>
    <w:rsid w:val="003216AB"/>
    <w:rsid w:val="00322E2E"/>
    <w:rsid w:val="0032323D"/>
    <w:rsid w:val="003249F0"/>
    <w:rsid w:val="00324A82"/>
    <w:rsid w:val="003255FC"/>
    <w:rsid w:val="003262B4"/>
    <w:rsid w:val="00326DC4"/>
    <w:rsid w:val="003302A7"/>
    <w:rsid w:val="003312FC"/>
    <w:rsid w:val="003314A4"/>
    <w:rsid w:val="00332049"/>
    <w:rsid w:val="0033615D"/>
    <w:rsid w:val="00337742"/>
    <w:rsid w:val="0034076B"/>
    <w:rsid w:val="0034120D"/>
    <w:rsid w:val="003430CE"/>
    <w:rsid w:val="00343C82"/>
    <w:rsid w:val="00344B2B"/>
    <w:rsid w:val="00344C2C"/>
    <w:rsid w:val="00345230"/>
    <w:rsid w:val="00346296"/>
    <w:rsid w:val="003473DA"/>
    <w:rsid w:val="00350F94"/>
    <w:rsid w:val="00351D60"/>
    <w:rsid w:val="00352482"/>
    <w:rsid w:val="003525BA"/>
    <w:rsid w:val="00352651"/>
    <w:rsid w:val="00352673"/>
    <w:rsid w:val="00352E92"/>
    <w:rsid w:val="0035302A"/>
    <w:rsid w:val="003533BF"/>
    <w:rsid w:val="00354B23"/>
    <w:rsid w:val="00356047"/>
    <w:rsid w:val="00360B85"/>
    <w:rsid w:val="003612F1"/>
    <w:rsid w:val="00362333"/>
    <w:rsid w:val="00363863"/>
    <w:rsid w:val="00364E5B"/>
    <w:rsid w:val="0036514C"/>
    <w:rsid w:val="003654E0"/>
    <w:rsid w:val="0036558F"/>
    <w:rsid w:val="0036587B"/>
    <w:rsid w:val="00366C6F"/>
    <w:rsid w:val="00367C59"/>
    <w:rsid w:val="00370604"/>
    <w:rsid w:val="00372B51"/>
    <w:rsid w:val="003732C2"/>
    <w:rsid w:val="003733A9"/>
    <w:rsid w:val="00373950"/>
    <w:rsid w:val="00375D32"/>
    <w:rsid w:val="00375F88"/>
    <w:rsid w:val="003766E4"/>
    <w:rsid w:val="00377CF8"/>
    <w:rsid w:val="00380118"/>
    <w:rsid w:val="003811AD"/>
    <w:rsid w:val="00381BE0"/>
    <w:rsid w:val="00381BEB"/>
    <w:rsid w:val="0038240A"/>
    <w:rsid w:val="00384FF6"/>
    <w:rsid w:val="0038725B"/>
    <w:rsid w:val="003872BB"/>
    <w:rsid w:val="00387DEA"/>
    <w:rsid w:val="003901D3"/>
    <w:rsid w:val="00392DAC"/>
    <w:rsid w:val="0039371A"/>
    <w:rsid w:val="003944A3"/>
    <w:rsid w:val="003968FA"/>
    <w:rsid w:val="00397002"/>
    <w:rsid w:val="00397854"/>
    <w:rsid w:val="00397BFC"/>
    <w:rsid w:val="003A11FE"/>
    <w:rsid w:val="003A1A50"/>
    <w:rsid w:val="003A1ACD"/>
    <w:rsid w:val="003A1E40"/>
    <w:rsid w:val="003A35AB"/>
    <w:rsid w:val="003A365D"/>
    <w:rsid w:val="003A56BE"/>
    <w:rsid w:val="003A6524"/>
    <w:rsid w:val="003A6FB7"/>
    <w:rsid w:val="003A7B34"/>
    <w:rsid w:val="003B0533"/>
    <w:rsid w:val="003B1454"/>
    <w:rsid w:val="003B1D5A"/>
    <w:rsid w:val="003B3942"/>
    <w:rsid w:val="003B4698"/>
    <w:rsid w:val="003B4AAB"/>
    <w:rsid w:val="003B5A96"/>
    <w:rsid w:val="003B5C56"/>
    <w:rsid w:val="003B615D"/>
    <w:rsid w:val="003B7580"/>
    <w:rsid w:val="003C0848"/>
    <w:rsid w:val="003C089A"/>
    <w:rsid w:val="003C0D23"/>
    <w:rsid w:val="003C0D9E"/>
    <w:rsid w:val="003C104A"/>
    <w:rsid w:val="003C1510"/>
    <w:rsid w:val="003C167E"/>
    <w:rsid w:val="003C2B26"/>
    <w:rsid w:val="003C2EFC"/>
    <w:rsid w:val="003C5127"/>
    <w:rsid w:val="003C61E0"/>
    <w:rsid w:val="003C6631"/>
    <w:rsid w:val="003C724D"/>
    <w:rsid w:val="003D04CF"/>
    <w:rsid w:val="003D1497"/>
    <w:rsid w:val="003D1E87"/>
    <w:rsid w:val="003D385E"/>
    <w:rsid w:val="003D3B0F"/>
    <w:rsid w:val="003D4FA9"/>
    <w:rsid w:val="003D5101"/>
    <w:rsid w:val="003D5F3C"/>
    <w:rsid w:val="003D64D7"/>
    <w:rsid w:val="003D6C4D"/>
    <w:rsid w:val="003D7B51"/>
    <w:rsid w:val="003E09F2"/>
    <w:rsid w:val="003E0BB3"/>
    <w:rsid w:val="003E11F0"/>
    <w:rsid w:val="003E1AA8"/>
    <w:rsid w:val="003E1B14"/>
    <w:rsid w:val="003E1D33"/>
    <w:rsid w:val="003E2110"/>
    <w:rsid w:val="003E370F"/>
    <w:rsid w:val="003E3B43"/>
    <w:rsid w:val="003E3BD7"/>
    <w:rsid w:val="003E4228"/>
    <w:rsid w:val="003E4E80"/>
    <w:rsid w:val="003E5302"/>
    <w:rsid w:val="003E5E79"/>
    <w:rsid w:val="003E65D2"/>
    <w:rsid w:val="003F0737"/>
    <w:rsid w:val="003F1046"/>
    <w:rsid w:val="003F145D"/>
    <w:rsid w:val="003F2B06"/>
    <w:rsid w:val="003F2CB9"/>
    <w:rsid w:val="003F3515"/>
    <w:rsid w:val="003F3D49"/>
    <w:rsid w:val="003F4B21"/>
    <w:rsid w:val="003F7E76"/>
    <w:rsid w:val="00400E2F"/>
    <w:rsid w:val="004011AE"/>
    <w:rsid w:val="00402666"/>
    <w:rsid w:val="00402731"/>
    <w:rsid w:val="00403937"/>
    <w:rsid w:val="00404680"/>
    <w:rsid w:val="00404F99"/>
    <w:rsid w:val="004074FD"/>
    <w:rsid w:val="0040751A"/>
    <w:rsid w:val="00410972"/>
    <w:rsid w:val="004116ED"/>
    <w:rsid w:val="00412489"/>
    <w:rsid w:val="00412641"/>
    <w:rsid w:val="00414A48"/>
    <w:rsid w:val="004168A7"/>
    <w:rsid w:val="004176B0"/>
    <w:rsid w:val="00421E60"/>
    <w:rsid w:val="0042471E"/>
    <w:rsid w:val="00424BA6"/>
    <w:rsid w:val="00424CC3"/>
    <w:rsid w:val="00425707"/>
    <w:rsid w:val="00430DF4"/>
    <w:rsid w:val="004318C7"/>
    <w:rsid w:val="00431BEA"/>
    <w:rsid w:val="0043217B"/>
    <w:rsid w:val="00432792"/>
    <w:rsid w:val="004330C4"/>
    <w:rsid w:val="0043430A"/>
    <w:rsid w:val="00434C0D"/>
    <w:rsid w:val="00434EC4"/>
    <w:rsid w:val="004367B0"/>
    <w:rsid w:val="00436C26"/>
    <w:rsid w:val="00440280"/>
    <w:rsid w:val="00441C30"/>
    <w:rsid w:val="00441EB2"/>
    <w:rsid w:val="004429FA"/>
    <w:rsid w:val="00442B04"/>
    <w:rsid w:val="00443660"/>
    <w:rsid w:val="00443994"/>
    <w:rsid w:val="00444468"/>
    <w:rsid w:val="00445854"/>
    <w:rsid w:val="00445FF8"/>
    <w:rsid w:val="00450E9B"/>
    <w:rsid w:val="00451389"/>
    <w:rsid w:val="00451F4D"/>
    <w:rsid w:val="0045418D"/>
    <w:rsid w:val="00454B3A"/>
    <w:rsid w:val="00454CA4"/>
    <w:rsid w:val="00455010"/>
    <w:rsid w:val="00455534"/>
    <w:rsid w:val="00455B79"/>
    <w:rsid w:val="0045617F"/>
    <w:rsid w:val="00456A0E"/>
    <w:rsid w:val="0045774D"/>
    <w:rsid w:val="00462D18"/>
    <w:rsid w:val="00463896"/>
    <w:rsid w:val="00464237"/>
    <w:rsid w:val="00464588"/>
    <w:rsid w:val="004651BD"/>
    <w:rsid w:val="0046690D"/>
    <w:rsid w:val="00466985"/>
    <w:rsid w:val="004673C0"/>
    <w:rsid w:val="0046746E"/>
    <w:rsid w:val="00467A02"/>
    <w:rsid w:val="00470119"/>
    <w:rsid w:val="00470292"/>
    <w:rsid w:val="00470A65"/>
    <w:rsid w:val="0047182F"/>
    <w:rsid w:val="00471896"/>
    <w:rsid w:val="00471F70"/>
    <w:rsid w:val="00472C91"/>
    <w:rsid w:val="00472CEB"/>
    <w:rsid w:val="004736E5"/>
    <w:rsid w:val="00474EB4"/>
    <w:rsid w:val="00475562"/>
    <w:rsid w:val="00475B6E"/>
    <w:rsid w:val="004775FE"/>
    <w:rsid w:val="00480333"/>
    <w:rsid w:val="004806A8"/>
    <w:rsid w:val="00480868"/>
    <w:rsid w:val="00480A30"/>
    <w:rsid w:val="0048113D"/>
    <w:rsid w:val="00481280"/>
    <w:rsid w:val="00481717"/>
    <w:rsid w:val="00481735"/>
    <w:rsid w:val="00481CF2"/>
    <w:rsid w:val="00483239"/>
    <w:rsid w:val="00483653"/>
    <w:rsid w:val="00483908"/>
    <w:rsid w:val="00484C00"/>
    <w:rsid w:val="00487B33"/>
    <w:rsid w:val="00487DB3"/>
    <w:rsid w:val="00490F01"/>
    <w:rsid w:val="004910FC"/>
    <w:rsid w:val="004932E6"/>
    <w:rsid w:val="00493BE0"/>
    <w:rsid w:val="004955D7"/>
    <w:rsid w:val="0049582F"/>
    <w:rsid w:val="00495D12"/>
    <w:rsid w:val="004A110F"/>
    <w:rsid w:val="004A2025"/>
    <w:rsid w:val="004A79E8"/>
    <w:rsid w:val="004B0DB3"/>
    <w:rsid w:val="004B1219"/>
    <w:rsid w:val="004B1B0C"/>
    <w:rsid w:val="004B1FF6"/>
    <w:rsid w:val="004B2B8B"/>
    <w:rsid w:val="004B30B1"/>
    <w:rsid w:val="004B3173"/>
    <w:rsid w:val="004B3435"/>
    <w:rsid w:val="004B3DED"/>
    <w:rsid w:val="004B4568"/>
    <w:rsid w:val="004B5559"/>
    <w:rsid w:val="004B5CEC"/>
    <w:rsid w:val="004B5F61"/>
    <w:rsid w:val="004C158B"/>
    <w:rsid w:val="004C20D3"/>
    <w:rsid w:val="004C37D2"/>
    <w:rsid w:val="004C3BD3"/>
    <w:rsid w:val="004C3BE4"/>
    <w:rsid w:val="004C4B61"/>
    <w:rsid w:val="004C5375"/>
    <w:rsid w:val="004C7D42"/>
    <w:rsid w:val="004D0AD0"/>
    <w:rsid w:val="004D1584"/>
    <w:rsid w:val="004D18FF"/>
    <w:rsid w:val="004D2108"/>
    <w:rsid w:val="004D2691"/>
    <w:rsid w:val="004D2DAF"/>
    <w:rsid w:val="004D31AE"/>
    <w:rsid w:val="004D40F0"/>
    <w:rsid w:val="004D41A4"/>
    <w:rsid w:val="004D4B57"/>
    <w:rsid w:val="004D4F75"/>
    <w:rsid w:val="004D5840"/>
    <w:rsid w:val="004D6578"/>
    <w:rsid w:val="004D7FF5"/>
    <w:rsid w:val="004E155C"/>
    <w:rsid w:val="004E3497"/>
    <w:rsid w:val="004E3BA0"/>
    <w:rsid w:val="004E5122"/>
    <w:rsid w:val="004E5A56"/>
    <w:rsid w:val="004E5D0E"/>
    <w:rsid w:val="004E65DF"/>
    <w:rsid w:val="004E698B"/>
    <w:rsid w:val="004E6AE1"/>
    <w:rsid w:val="004E6D21"/>
    <w:rsid w:val="004E73CA"/>
    <w:rsid w:val="004E755A"/>
    <w:rsid w:val="004F0A47"/>
    <w:rsid w:val="004F1494"/>
    <w:rsid w:val="004F2345"/>
    <w:rsid w:val="004F259B"/>
    <w:rsid w:val="004F27DA"/>
    <w:rsid w:val="004F2BD5"/>
    <w:rsid w:val="004F3B8C"/>
    <w:rsid w:val="004F54D3"/>
    <w:rsid w:val="004F5875"/>
    <w:rsid w:val="004F5989"/>
    <w:rsid w:val="004F60B7"/>
    <w:rsid w:val="004F7A26"/>
    <w:rsid w:val="0050009D"/>
    <w:rsid w:val="00500EFC"/>
    <w:rsid w:val="00503952"/>
    <w:rsid w:val="00506521"/>
    <w:rsid w:val="00506A25"/>
    <w:rsid w:val="005075BE"/>
    <w:rsid w:val="00507E06"/>
    <w:rsid w:val="005100B8"/>
    <w:rsid w:val="00510618"/>
    <w:rsid w:val="0051065B"/>
    <w:rsid w:val="005109E1"/>
    <w:rsid w:val="00510BCC"/>
    <w:rsid w:val="00510D4A"/>
    <w:rsid w:val="00511AB7"/>
    <w:rsid w:val="00511FF9"/>
    <w:rsid w:val="005141B1"/>
    <w:rsid w:val="005142BA"/>
    <w:rsid w:val="005145B1"/>
    <w:rsid w:val="005153C6"/>
    <w:rsid w:val="00515E84"/>
    <w:rsid w:val="005161C2"/>
    <w:rsid w:val="00516704"/>
    <w:rsid w:val="00516E61"/>
    <w:rsid w:val="00520021"/>
    <w:rsid w:val="0052139E"/>
    <w:rsid w:val="00521817"/>
    <w:rsid w:val="00525A30"/>
    <w:rsid w:val="00525EB0"/>
    <w:rsid w:val="00526005"/>
    <w:rsid w:val="00526940"/>
    <w:rsid w:val="005269B7"/>
    <w:rsid w:val="00527781"/>
    <w:rsid w:val="005301E7"/>
    <w:rsid w:val="00530592"/>
    <w:rsid w:val="00532D21"/>
    <w:rsid w:val="0053388B"/>
    <w:rsid w:val="005341E4"/>
    <w:rsid w:val="005347B8"/>
    <w:rsid w:val="00535804"/>
    <w:rsid w:val="00540D7E"/>
    <w:rsid w:val="0054107E"/>
    <w:rsid w:val="0054118C"/>
    <w:rsid w:val="00541230"/>
    <w:rsid w:val="005423E7"/>
    <w:rsid w:val="0054264F"/>
    <w:rsid w:val="005426F0"/>
    <w:rsid w:val="00542D7C"/>
    <w:rsid w:val="005435B1"/>
    <w:rsid w:val="00543696"/>
    <w:rsid w:val="00543B77"/>
    <w:rsid w:val="0054413F"/>
    <w:rsid w:val="00545C7D"/>
    <w:rsid w:val="00545FF8"/>
    <w:rsid w:val="0054775E"/>
    <w:rsid w:val="00547A5D"/>
    <w:rsid w:val="00547AA2"/>
    <w:rsid w:val="00550485"/>
    <w:rsid w:val="00551333"/>
    <w:rsid w:val="00551D97"/>
    <w:rsid w:val="00552347"/>
    <w:rsid w:val="0055358D"/>
    <w:rsid w:val="005540F6"/>
    <w:rsid w:val="00554151"/>
    <w:rsid w:val="005542C4"/>
    <w:rsid w:val="005555D7"/>
    <w:rsid w:val="00555E3F"/>
    <w:rsid w:val="00556404"/>
    <w:rsid w:val="00556E44"/>
    <w:rsid w:val="00557063"/>
    <w:rsid w:val="00557FB9"/>
    <w:rsid w:val="005608E6"/>
    <w:rsid w:val="00562221"/>
    <w:rsid w:val="00563260"/>
    <w:rsid w:val="00564F4C"/>
    <w:rsid w:val="00564F76"/>
    <w:rsid w:val="00567C5D"/>
    <w:rsid w:val="00570BAB"/>
    <w:rsid w:val="00570C8A"/>
    <w:rsid w:val="00570EE2"/>
    <w:rsid w:val="00571F06"/>
    <w:rsid w:val="005724B7"/>
    <w:rsid w:val="005724EB"/>
    <w:rsid w:val="005726D6"/>
    <w:rsid w:val="0057273E"/>
    <w:rsid w:val="00573411"/>
    <w:rsid w:val="00573A53"/>
    <w:rsid w:val="005750B2"/>
    <w:rsid w:val="00575476"/>
    <w:rsid w:val="005758EC"/>
    <w:rsid w:val="0057734C"/>
    <w:rsid w:val="00577A3B"/>
    <w:rsid w:val="00581781"/>
    <w:rsid w:val="00583C4F"/>
    <w:rsid w:val="0058492A"/>
    <w:rsid w:val="00586602"/>
    <w:rsid w:val="0058722B"/>
    <w:rsid w:val="005907E0"/>
    <w:rsid w:val="00590907"/>
    <w:rsid w:val="0059144B"/>
    <w:rsid w:val="00593ED8"/>
    <w:rsid w:val="00595215"/>
    <w:rsid w:val="00596012"/>
    <w:rsid w:val="00596E7E"/>
    <w:rsid w:val="00597811"/>
    <w:rsid w:val="005A1B6D"/>
    <w:rsid w:val="005A2523"/>
    <w:rsid w:val="005A3293"/>
    <w:rsid w:val="005A45F0"/>
    <w:rsid w:val="005A5366"/>
    <w:rsid w:val="005A6E59"/>
    <w:rsid w:val="005B0231"/>
    <w:rsid w:val="005B03D9"/>
    <w:rsid w:val="005B285D"/>
    <w:rsid w:val="005B2FE8"/>
    <w:rsid w:val="005B46F5"/>
    <w:rsid w:val="005B53A9"/>
    <w:rsid w:val="005B57FA"/>
    <w:rsid w:val="005B599A"/>
    <w:rsid w:val="005C1113"/>
    <w:rsid w:val="005C202D"/>
    <w:rsid w:val="005C2C1C"/>
    <w:rsid w:val="005C32CF"/>
    <w:rsid w:val="005C3357"/>
    <w:rsid w:val="005C36E0"/>
    <w:rsid w:val="005C38AC"/>
    <w:rsid w:val="005C591B"/>
    <w:rsid w:val="005C6A20"/>
    <w:rsid w:val="005C71F1"/>
    <w:rsid w:val="005C7379"/>
    <w:rsid w:val="005C78FC"/>
    <w:rsid w:val="005D0555"/>
    <w:rsid w:val="005D0BB2"/>
    <w:rsid w:val="005D0C76"/>
    <w:rsid w:val="005D12CE"/>
    <w:rsid w:val="005D30D2"/>
    <w:rsid w:val="005D355A"/>
    <w:rsid w:val="005D730C"/>
    <w:rsid w:val="005E04E2"/>
    <w:rsid w:val="005E1047"/>
    <w:rsid w:val="005E286C"/>
    <w:rsid w:val="005E4887"/>
    <w:rsid w:val="005E4BFA"/>
    <w:rsid w:val="005E67D1"/>
    <w:rsid w:val="005E68FE"/>
    <w:rsid w:val="005E70E2"/>
    <w:rsid w:val="005E747A"/>
    <w:rsid w:val="005E7A46"/>
    <w:rsid w:val="005F2293"/>
    <w:rsid w:val="005F305D"/>
    <w:rsid w:val="005F385A"/>
    <w:rsid w:val="005F4254"/>
    <w:rsid w:val="005F4AC4"/>
    <w:rsid w:val="005F4AD3"/>
    <w:rsid w:val="005F4C93"/>
    <w:rsid w:val="005F576F"/>
    <w:rsid w:val="005F7B4F"/>
    <w:rsid w:val="005F7CD4"/>
    <w:rsid w:val="0060094B"/>
    <w:rsid w:val="00601488"/>
    <w:rsid w:val="0060187E"/>
    <w:rsid w:val="00602149"/>
    <w:rsid w:val="00602C07"/>
    <w:rsid w:val="00602C48"/>
    <w:rsid w:val="00604071"/>
    <w:rsid w:val="00605205"/>
    <w:rsid w:val="00605DCA"/>
    <w:rsid w:val="00606260"/>
    <w:rsid w:val="00606BE9"/>
    <w:rsid w:val="0061049A"/>
    <w:rsid w:val="0061294F"/>
    <w:rsid w:val="00613470"/>
    <w:rsid w:val="00614845"/>
    <w:rsid w:val="00615D71"/>
    <w:rsid w:val="00617FC2"/>
    <w:rsid w:val="00620032"/>
    <w:rsid w:val="0062040B"/>
    <w:rsid w:val="006218A8"/>
    <w:rsid w:val="00621B83"/>
    <w:rsid w:val="00622316"/>
    <w:rsid w:val="006233B1"/>
    <w:rsid w:val="006234F2"/>
    <w:rsid w:val="006272F5"/>
    <w:rsid w:val="00627BC1"/>
    <w:rsid w:val="00627D3C"/>
    <w:rsid w:val="00627F60"/>
    <w:rsid w:val="006306F1"/>
    <w:rsid w:val="00631265"/>
    <w:rsid w:val="00631849"/>
    <w:rsid w:val="0063380B"/>
    <w:rsid w:val="00634E04"/>
    <w:rsid w:val="006358A0"/>
    <w:rsid w:val="00636FDF"/>
    <w:rsid w:val="00637CD9"/>
    <w:rsid w:val="0064150E"/>
    <w:rsid w:val="00641D6E"/>
    <w:rsid w:val="00642027"/>
    <w:rsid w:val="00642ED8"/>
    <w:rsid w:val="00642FF2"/>
    <w:rsid w:val="00644083"/>
    <w:rsid w:val="006441FD"/>
    <w:rsid w:val="006450FC"/>
    <w:rsid w:val="00646299"/>
    <w:rsid w:val="00646900"/>
    <w:rsid w:val="00646EC8"/>
    <w:rsid w:val="00647E21"/>
    <w:rsid w:val="00647FEE"/>
    <w:rsid w:val="00654C3B"/>
    <w:rsid w:val="00655F7C"/>
    <w:rsid w:val="006577F9"/>
    <w:rsid w:val="006609D3"/>
    <w:rsid w:val="006618B9"/>
    <w:rsid w:val="00665211"/>
    <w:rsid w:val="00666087"/>
    <w:rsid w:val="0066751D"/>
    <w:rsid w:val="0067140F"/>
    <w:rsid w:val="00671AEB"/>
    <w:rsid w:val="006731CC"/>
    <w:rsid w:val="00673A16"/>
    <w:rsid w:val="00674CD8"/>
    <w:rsid w:val="00676583"/>
    <w:rsid w:val="00676F39"/>
    <w:rsid w:val="006802BB"/>
    <w:rsid w:val="0068129D"/>
    <w:rsid w:val="00682D1D"/>
    <w:rsid w:val="00682D6D"/>
    <w:rsid w:val="0068304A"/>
    <w:rsid w:val="00683A16"/>
    <w:rsid w:val="00683C86"/>
    <w:rsid w:val="00683EA8"/>
    <w:rsid w:val="00685320"/>
    <w:rsid w:val="00686ACB"/>
    <w:rsid w:val="00686F64"/>
    <w:rsid w:val="00692D77"/>
    <w:rsid w:val="00693C88"/>
    <w:rsid w:val="00694E25"/>
    <w:rsid w:val="00695E2F"/>
    <w:rsid w:val="00696951"/>
    <w:rsid w:val="006975DD"/>
    <w:rsid w:val="00697C22"/>
    <w:rsid w:val="006A0804"/>
    <w:rsid w:val="006A0D9A"/>
    <w:rsid w:val="006A28E5"/>
    <w:rsid w:val="006A2B43"/>
    <w:rsid w:val="006A2E9E"/>
    <w:rsid w:val="006A316E"/>
    <w:rsid w:val="006A337B"/>
    <w:rsid w:val="006A3510"/>
    <w:rsid w:val="006A4793"/>
    <w:rsid w:val="006A6B3E"/>
    <w:rsid w:val="006B0053"/>
    <w:rsid w:val="006B06EA"/>
    <w:rsid w:val="006B1F96"/>
    <w:rsid w:val="006B673C"/>
    <w:rsid w:val="006B6AE3"/>
    <w:rsid w:val="006B6B3F"/>
    <w:rsid w:val="006B6EA1"/>
    <w:rsid w:val="006B7848"/>
    <w:rsid w:val="006C0A6F"/>
    <w:rsid w:val="006C101C"/>
    <w:rsid w:val="006C182C"/>
    <w:rsid w:val="006C2233"/>
    <w:rsid w:val="006C250D"/>
    <w:rsid w:val="006C2CBF"/>
    <w:rsid w:val="006C2CF1"/>
    <w:rsid w:val="006C3D69"/>
    <w:rsid w:val="006C4BA1"/>
    <w:rsid w:val="006C7769"/>
    <w:rsid w:val="006C7B7A"/>
    <w:rsid w:val="006D11B3"/>
    <w:rsid w:val="006D1352"/>
    <w:rsid w:val="006D1B4A"/>
    <w:rsid w:val="006D3B55"/>
    <w:rsid w:val="006D439E"/>
    <w:rsid w:val="006D4912"/>
    <w:rsid w:val="006D5519"/>
    <w:rsid w:val="006D57DE"/>
    <w:rsid w:val="006D5BD7"/>
    <w:rsid w:val="006D5F59"/>
    <w:rsid w:val="006D7978"/>
    <w:rsid w:val="006E0DF0"/>
    <w:rsid w:val="006E305F"/>
    <w:rsid w:val="006E3218"/>
    <w:rsid w:val="006E4938"/>
    <w:rsid w:val="006E5346"/>
    <w:rsid w:val="006E5B32"/>
    <w:rsid w:val="006E5E40"/>
    <w:rsid w:val="006E64C3"/>
    <w:rsid w:val="006E67E3"/>
    <w:rsid w:val="006E7072"/>
    <w:rsid w:val="006E7DAA"/>
    <w:rsid w:val="006F009D"/>
    <w:rsid w:val="006F2733"/>
    <w:rsid w:val="006F3E98"/>
    <w:rsid w:val="006F4BC0"/>
    <w:rsid w:val="006F5ACC"/>
    <w:rsid w:val="006F608A"/>
    <w:rsid w:val="006F7832"/>
    <w:rsid w:val="00700563"/>
    <w:rsid w:val="00701822"/>
    <w:rsid w:val="00701B38"/>
    <w:rsid w:val="00702E46"/>
    <w:rsid w:val="00702FDA"/>
    <w:rsid w:val="007041D3"/>
    <w:rsid w:val="00706ABF"/>
    <w:rsid w:val="00706D6F"/>
    <w:rsid w:val="00710253"/>
    <w:rsid w:val="00711509"/>
    <w:rsid w:val="00712E2C"/>
    <w:rsid w:val="00714F6B"/>
    <w:rsid w:val="00714F88"/>
    <w:rsid w:val="00715989"/>
    <w:rsid w:val="00715A52"/>
    <w:rsid w:val="007161D9"/>
    <w:rsid w:val="00716B08"/>
    <w:rsid w:val="00717262"/>
    <w:rsid w:val="0071796C"/>
    <w:rsid w:val="00717E68"/>
    <w:rsid w:val="00720A7D"/>
    <w:rsid w:val="0072155D"/>
    <w:rsid w:val="00721563"/>
    <w:rsid w:val="00722450"/>
    <w:rsid w:val="00722976"/>
    <w:rsid w:val="00723C30"/>
    <w:rsid w:val="00724AA9"/>
    <w:rsid w:val="00724DE1"/>
    <w:rsid w:val="007255AC"/>
    <w:rsid w:val="00725FD0"/>
    <w:rsid w:val="00726069"/>
    <w:rsid w:val="00726488"/>
    <w:rsid w:val="00726A86"/>
    <w:rsid w:val="00726C28"/>
    <w:rsid w:val="00726F9A"/>
    <w:rsid w:val="007276A3"/>
    <w:rsid w:val="00727BF9"/>
    <w:rsid w:val="00727D8C"/>
    <w:rsid w:val="007301A2"/>
    <w:rsid w:val="007305B1"/>
    <w:rsid w:val="00730897"/>
    <w:rsid w:val="0073316D"/>
    <w:rsid w:val="00733279"/>
    <w:rsid w:val="00733509"/>
    <w:rsid w:val="0073369C"/>
    <w:rsid w:val="00735999"/>
    <w:rsid w:val="00735B25"/>
    <w:rsid w:val="00737A9A"/>
    <w:rsid w:val="00741A89"/>
    <w:rsid w:val="00744225"/>
    <w:rsid w:val="00744253"/>
    <w:rsid w:val="00744BCB"/>
    <w:rsid w:val="00744F73"/>
    <w:rsid w:val="00746427"/>
    <w:rsid w:val="00746474"/>
    <w:rsid w:val="0074664D"/>
    <w:rsid w:val="00746953"/>
    <w:rsid w:val="00747B01"/>
    <w:rsid w:val="00752452"/>
    <w:rsid w:val="00752776"/>
    <w:rsid w:val="00752C56"/>
    <w:rsid w:val="0075345E"/>
    <w:rsid w:val="0075378F"/>
    <w:rsid w:val="00753DEF"/>
    <w:rsid w:val="0075425E"/>
    <w:rsid w:val="00755E3A"/>
    <w:rsid w:val="00757008"/>
    <w:rsid w:val="007574F0"/>
    <w:rsid w:val="0075775A"/>
    <w:rsid w:val="0076380F"/>
    <w:rsid w:val="00765071"/>
    <w:rsid w:val="0076646C"/>
    <w:rsid w:val="00774158"/>
    <w:rsid w:val="0077456E"/>
    <w:rsid w:val="00776079"/>
    <w:rsid w:val="00776BCA"/>
    <w:rsid w:val="00777A18"/>
    <w:rsid w:val="00777BC6"/>
    <w:rsid w:val="00782752"/>
    <w:rsid w:val="00782B8A"/>
    <w:rsid w:val="00784892"/>
    <w:rsid w:val="00786554"/>
    <w:rsid w:val="00791363"/>
    <w:rsid w:val="007952D6"/>
    <w:rsid w:val="00795FD8"/>
    <w:rsid w:val="007960EF"/>
    <w:rsid w:val="007A04BB"/>
    <w:rsid w:val="007A11D9"/>
    <w:rsid w:val="007A3639"/>
    <w:rsid w:val="007A3ACF"/>
    <w:rsid w:val="007A464B"/>
    <w:rsid w:val="007A526F"/>
    <w:rsid w:val="007A53E5"/>
    <w:rsid w:val="007A5B33"/>
    <w:rsid w:val="007A5C9E"/>
    <w:rsid w:val="007A6215"/>
    <w:rsid w:val="007A6801"/>
    <w:rsid w:val="007A7587"/>
    <w:rsid w:val="007A77E6"/>
    <w:rsid w:val="007B0038"/>
    <w:rsid w:val="007B0377"/>
    <w:rsid w:val="007B0C6F"/>
    <w:rsid w:val="007B17CC"/>
    <w:rsid w:val="007B1DE5"/>
    <w:rsid w:val="007B24FF"/>
    <w:rsid w:val="007B566C"/>
    <w:rsid w:val="007B6AF3"/>
    <w:rsid w:val="007B7D23"/>
    <w:rsid w:val="007C26CF"/>
    <w:rsid w:val="007C5528"/>
    <w:rsid w:val="007C6DBF"/>
    <w:rsid w:val="007C7F01"/>
    <w:rsid w:val="007D0906"/>
    <w:rsid w:val="007D24AE"/>
    <w:rsid w:val="007D33A5"/>
    <w:rsid w:val="007D3577"/>
    <w:rsid w:val="007D3768"/>
    <w:rsid w:val="007D430E"/>
    <w:rsid w:val="007D4824"/>
    <w:rsid w:val="007D6456"/>
    <w:rsid w:val="007D67C6"/>
    <w:rsid w:val="007D7673"/>
    <w:rsid w:val="007D7F04"/>
    <w:rsid w:val="007E02D7"/>
    <w:rsid w:val="007E0444"/>
    <w:rsid w:val="007E17F6"/>
    <w:rsid w:val="007E1F9E"/>
    <w:rsid w:val="007E2224"/>
    <w:rsid w:val="007E511F"/>
    <w:rsid w:val="007E5663"/>
    <w:rsid w:val="007E572F"/>
    <w:rsid w:val="007E5A83"/>
    <w:rsid w:val="007E6315"/>
    <w:rsid w:val="007E6BC1"/>
    <w:rsid w:val="007E6C94"/>
    <w:rsid w:val="007E6EF3"/>
    <w:rsid w:val="007E7077"/>
    <w:rsid w:val="007E7121"/>
    <w:rsid w:val="007E712F"/>
    <w:rsid w:val="007F0F3F"/>
    <w:rsid w:val="007F4E23"/>
    <w:rsid w:val="007F5555"/>
    <w:rsid w:val="007F6ACC"/>
    <w:rsid w:val="007F7180"/>
    <w:rsid w:val="007F775A"/>
    <w:rsid w:val="008009D4"/>
    <w:rsid w:val="0080345F"/>
    <w:rsid w:val="00803A17"/>
    <w:rsid w:val="008040CF"/>
    <w:rsid w:val="0080541E"/>
    <w:rsid w:val="008056BC"/>
    <w:rsid w:val="00806736"/>
    <w:rsid w:val="00806AC0"/>
    <w:rsid w:val="00807D73"/>
    <w:rsid w:val="00810F10"/>
    <w:rsid w:val="0081331F"/>
    <w:rsid w:val="00821BEC"/>
    <w:rsid w:val="00821DF6"/>
    <w:rsid w:val="00821F80"/>
    <w:rsid w:val="00822B81"/>
    <w:rsid w:val="00826B58"/>
    <w:rsid w:val="00827AD5"/>
    <w:rsid w:val="0083148F"/>
    <w:rsid w:val="00831774"/>
    <w:rsid w:val="00831847"/>
    <w:rsid w:val="00831A7B"/>
    <w:rsid w:val="00831D8D"/>
    <w:rsid w:val="00832300"/>
    <w:rsid w:val="00832303"/>
    <w:rsid w:val="00832A25"/>
    <w:rsid w:val="00833787"/>
    <w:rsid w:val="00835100"/>
    <w:rsid w:val="00835291"/>
    <w:rsid w:val="00835EA4"/>
    <w:rsid w:val="0083732D"/>
    <w:rsid w:val="00837B1F"/>
    <w:rsid w:val="00837BE1"/>
    <w:rsid w:val="00837DCB"/>
    <w:rsid w:val="00840363"/>
    <w:rsid w:val="00840921"/>
    <w:rsid w:val="0084386F"/>
    <w:rsid w:val="00843CC2"/>
    <w:rsid w:val="008440EA"/>
    <w:rsid w:val="0084423B"/>
    <w:rsid w:val="0084544D"/>
    <w:rsid w:val="0084626C"/>
    <w:rsid w:val="008463E5"/>
    <w:rsid w:val="008472D3"/>
    <w:rsid w:val="00850657"/>
    <w:rsid w:val="00850842"/>
    <w:rsid w:val="008538E9"/>
    <w:rsid w:val="00855ED5"/>
    <w:rsid w:val="0085600B"/>
    <w:rsid w:val="00856282"/>
    <w:rsid w:val="0085638F"/>
    <w:rsid w:val="00856C2A"/>
    <w:rsid w:val="00856C43"/>
    <w:rsid w:val="008578E3"/>
    <w:rsid w:val="00860B16"/>
    <w:rsid w:val="00860C00"/>
    <w:rsid w:val="008619AE"/>
    <w:rsid w:val="00862454"/>
    <w:rsid w:val="00862A36"/>
    <w:rsid w:val="00864E5D"/>
    <w:rsid w:val="0086507C"/>
    <w:rsid w:val="00865909"/>
    <w:rsid w:val="00865D62"/>
    <w:rsid w:val="00866E2D"/>
    <w:rsid w:val="008671D9"/>
    <w:rsid w:val="00867695"/>
    <w:rsid w:val="00867CE9"/>
    <w:rsid w:val="008701E6"/>
    <w:rsid w:val="00870AB8"/>
    <w:rsid w:val="00873941"/>
    <w:rsid w:val="008739F3"/>
    <w:rsid w:val="00874361"/>
    <w:rsid w:val="00874636"/>
    <w:rsid w:val="008749EE"/>
    <w:rsid w:val="00874C9A"/>
    <w:rsid w:val="008751E8"/>
    <w:rsid w:val="00875B48"/>
    <w:rsid w:val="008763B4"/>
    <w:rsid w:val="008802B5"/>
    <w:rsid w:val="00880B51"/>
    <w:rsid w:val="0088154C"/>
    <w:rsid w:val="00882C43"/>
    <w:rsid w:val="0088339E"/>
    <w:rsid w:val="0088437A"/>
    <w:rsid w:val="00884870"/>
    <w:rsid w:val="008862C2"/>
    <w:rsid w:val="008868E5"/>
    <w:rsid w:val="00887520"/>
    <w:rsid w:val="008908EF"/>
    <w:rsid w:val="00891998"/>
    <w:rsid w:val="00891BF5"/>
    <w:rsid w:val="00891D2F"/>
    <w:rsid w:val="0089225F"/>
    <w:rsid w:val="008922C0"/>
    <w:rsid w:val="00892565"/>
    <w:rsid w:val="00893F7C"/>
    <w:rsid w:val="00893FEF"/>
    <w:rsid w:val="00894051"/>
    <w:rsid w:val="008A0F8F"/>
    <w:rsid w:val="008A1FFE"/>
    <w:rsid w:val="008A30D1"/>
    <w:rsid w:val="008A46E1"/>
    <w:rsid w:val="008A7AE0"/>
    <w:rsid w:val="008B0416"/>
    <w:rsid w:val="008B28BC"/>
    <w:rsid w:val="008B5358"/>
    <w:rsid w:val="008B5486"/>
    <w:rsid w:val="008B5B62"/>
    <w:rsid w:val="008B71D0"/>
    <w:rsid w:val="008B794E"/>
    <w:rsid w:val="008B7A0A"/>
    <w:rsid w:val="008C04C7"/>
    <w:rsid w:val="008C0520"/>
    <w:rsid w:val="008C20D3"/>
    <w:rsid w:val="008C223F"/>
    <w:rsid w:val="008C279D"/>
    <w:rsid w:val="008C3368"/>
    <w:rsid w:val="008C3751"/>
    <w:rsid w:val="008C580A"/>
    <w:rsid w:val="008C5B36"/>
    <w:rsid w:val="008C5CA6"/>
    <w:rsid w:val="008C61F9"/>
    <w:rsid w:val="008C66ED"/>
    <w:rsid w:val="008C7720"/>
    <w:rsid w:val="008C7CE1"/>
    <w:rsid w:val="008D0638"/>
    <w:rsid w:val="008D06C5"/>
    <w:rsid w:val="008D0825"/>
    <w:rsid w:val="008D13F9"/>
    <w:rsid w:val="008D1EB7"/>
    <w:rsid w:val="008D23E9"/>
    <w:rsid w:val="008D6675"/>
    <w:rsid w:val="008D7059"/>
    <w:rsid w:val="008D716D"/>
    <w:rsid w:val="008D7A66"/>
    <w:rsid w:val="008E0230"/>
    <w:rsid w:val="008E0C2E"/>
    <w:rsid w:val="008E2D20"/>
    <w:rsid w:val="008E2DD0"/>
    <w:rsid w:val="008E31BE"/>
    <w:rsid w:val="008E3680"/>
    <w:rsid w:val="008E38E5"/>
    <w:rsid w:val="008E3C63"/>
    <w:rsid w:val="008E3C8C"/>
    <w:rsid w:val="008E4790"/>
    <w:rsid w:val="008E47B5"/>
    <w:rsid w:val="008E4F3B"/>
    <w:rsid w:val="008E4F72"/>
    <w:rsid w:val="008E504D"/>
    <w:rsid w:val="008E540A"/>
    <w:rsid w:val="008E59F0"/>
    <w:rsid w:val="008E5AE5"/>
    <w:rsid w:val="008E7E97"/>
    <w:rsid w:val="008F1062"/>
    <w:rsid w:val="008F17D8"/>
    <w:rsid w:val="008F2574"/>
    <w:rsid w:val="008F320E"/>
    <w:rsid w:val="008F3A31"/>
    <w:rsid w:val="008F3DB4"/>
    <w:rsid w:val="008F4A3C"/>
    <w:rsid w:val="00903AB1"/>
    <w:rsid w:val="00904177"/>
    <w:rsid w:val="009057B8"/>
    <w:rsid w:val="00906FCA"/>
    <w:rsid w:val="009075A4"/>
    <w:rsid w:val="00907D77"/>
    <w:rsid w:val="009102EF"/>
    <w:rsid w:val="00911EB1"/>
    <w:rsid w:val="00912ADA"/>
    <w:rsid w:val="00912AF8"/>
    <w:rsid w:val="00913633"/>
    <w:rsid w:val="00914686"/>
    <w:rsid w:val="009154E9"/>
    <w:rsid w:val="00916FF8"/>
    <w:rsid w:val="0091739D"/>
    <w:rsid w:val="00917B60"/>
    <w:rsid w:val="00917BC3"/>
    <w:rsid w:val="00920513"/>
    <w:rsid w:val="00920921"/>
    <w:rsid w:val="00920CDD"/>
    <w:rsid w:val="00920E7B"/>
    <w:rsid w:val="00922F98"/>
    <w:rsid w:val="00923076"/>
    <w:rsid w:val="009236F7"/>
    <w:rsid w:val="00923E41"/>
    <w:rsid w:val="00924875"/>
    <w:rsid w:val="00924FCB"/>
    <w:rsid w:val="009255A1"/>
    <w:rsid w:val="00925793"/>
    <w:rsid w:val="0092693E"/>
    <w:rsid w:val="00926DDE"/>
    <w:rsid w:val="009272E0"/>
    <w:rsid w:val="00927864"/>
    <w:rsid w:val="00930048"/>
    <w:rsid w:val="00930888"/>
    <w:rsid w:val="00930AD5"/>
    <w:rsid w:val="00930B8F"/>
    <w:rsid w:val="009337E4"/>
    <w:rsid w:val="0093489D"/>
    <w:rsid w:val="00934ADF"/>
    <w:rsid w:val="00934E42"/>
    <w:rsid w:val="00935017"/>
    <w:rsid w:val="009354B4"/>
    <w:rsid w:val="00935B34"/>
    <w:rsid w:val="00936B31"/>
    <w:rsid w:val="00940D71"/>
    <w:rsid w:val="009422B9"/>
    <w:rsid w:val="00942DBB"/>
    <w:rsid w:val="009430D6"/>
    <w:rsid w:val="00943E74"/>
    <w:rsid w:val="0094411B"/>
    <w:rsid w:val="00944BAF"/>
    <w:rsid w:val="00945BCA"/>
    <w:rsid w:val="009474A0"/>
    <w:rsid w:val="00947856"/>
    <w:rsid w:val="00950530"/>
    <w:rsid w:val="00950A30"/>
    <w:rsid w:val="00950A78"/>
    <w:rsid w:val="009510EB"/>
    <w:rsid w:val="00951452"/>
    <w:rsid w:val="00952863"/>
    <w:rsid w:val="00952B4B"/>
    <w:rsid w:val="0095474A"/>
    <w:rsid w:val="00955881"/>
    <w:rsid w:val="00955BB2"/>
    <w:rsid w:val="0095623F"/>
    <w:rsid w:val="009565A3"/>
    <w:rsid w:val="00956BDA"/>
    <w:rsid w:val="0095745A"/>
    <w:rsid w:val="00960AE9"/>
    <w:rsid w:val="0096138A"/>
    <w:rsid w:val="00961860"/>
    <w:rsid w:val="00961B5C"/>
    <w:rsid w:val="00961D57"/>
    <w:rsid w:val="0096495C"/>
    <w:rsid w:val="0096544C"/>
    <w:rsid w:val="00967E72"/>
    <w:rsid w:val="00970AF8"/>
    <w:rsid w:val="00970E59"/>
    <w:rsid w:val="00972069"/>
    <w:rsid w:val="0097273B"/>
    <w:rsid w:val="0097293A"/>
    <w:rsid w:val="00972B0E"/>
    <w:rsid w:val="00972D19"/>
    <w:rsid w:val="009736AC"/>
    <w:rsid w:val="00973F06"/>
    <w:rsid w:val="00973F55"/>
    <w:rsid w:val="00974B2F"/>
    <w:rsid w:val="00974BF8"/>
    <w:rsid w:val="009763AA"/>
    <w:rsid w:val="00976DFF"/>
    <w:rsid w:val="00976EF2"/>
    <w:rsid w:val="00977365"/>
    <w:rsid w:val="009774C5"/>
    <w:rsid w:val="009824AA"/>
    <w:rsid w:val="00982D2F"/>
    <w:rsid w:val="00983B23"/>
    <w:rsid w:val="00983FD8"/>
    <w:rsid w:val="009844D9"/>
    <w:rsid w:val="00984D21"/>
    <w:rsid w:val="00984F53"/>
    <w:rsid w:val="009850FE"/>
    <w:rsid w:val="00985A55"/>
    <w:rsid w:val="00985F03"/>
    <w:rsid w:val="009871B6"/>
    <w:rsid w:val="009906BF"/>
    <w:rsid w:val="00990931"/>
    <w:rsid w:val="00992083"/>
    <w:rsid w:val="0099218D"/>
    <w:rsid w:val="00992308"/>
    <w:rsid w:val="0099566C"/>
    <w:rsid w:val="009969E5"/>
    <w:rsid w:val="00997643"/>
    <w:rsid w:val="009A1B97"/>
    <w:rsid w:val="009A1E20"/>
    <w:rsid w:val="009A24AC"/>
    <w:rsid w:val="009A2CAB"/>
    <w:rsid w:val="009A528F"/>
    <w:rsid w:val="009A64AD"/>
    <w:rsid w:val="009A6A88"/>
    <w:rsid w:val="009A6E50"/>
    <w:rsid w:val="009A76D8"/>
    <w:rsid w:val="009A7B69"/>
    <w:rsid w:val="009A7DE7"/>
    <w:rsid w:val="009B00A2"/>
    <w:rsid w:val="009B015F"/>
    <w:rsid w:val="009B0F1D"/>
    <w:rsid w:val="009B184A"/>
    <w:rsid w:val="009B20C4"/>
    <w:rsid w:val="009B243D"/>
    <w:rsid w:val="009B2C80"/>
    <w:rsid w:val="009B6A2B"/>
    <w:rsid w:val="009B72F6"/>
    <w:rsid w:val="009B781B"/>
    <w:rsid w:val="009C0CD6"/>
    <w:rsid w:val="009C14E1"/>
    <w:rsid w:val="009C1B5C"/>
    <w:rsid w:val="009C29B2"/>
    <w:rsid w:val="009C721D"/>
    <w:rsid w:val="009C72DA"/>
    <w:rsid w:val="009C72EF"/>
    <w:rsid w:val="009C7803"/>
    <w:rsid w:val="009C7980"/>
    <w:rsid w:val="009D07C4"/>
    <w:rsid w:val="009D1133"/>
    <w:rsid w:val="009D1A2F"/>
    <w:rsid w:val="009D1AE1"/>
    <w:rsid w:val="009D60D1"/>
    <w:rsid w:val="009D6D14"/>
    <w:rsid w:val="009D79A7"/>
    <w:rsid w:val="009E0618"/>
    <w:rsid w:val="009E0801"/>
    <w:rsid w:val="009E3D56"/>
    <w:rsid w:val="009E426A"/>
    <w:rsid w:val="009E5668"/>
    <w:rsid w:val="009E6A44"/>
    <w:rsid w:val="009E73A6"/>
    <w:rsid w:val="009F0115"/>
    <w:rsid w:val="009F0BD0"/>
    <w:rsid w:val="009F147D"/>
    <w:rsid w:val="009F199D"/>
    <w:rsid w:val="009F2719"/>
    <w:rsid w:val="009F43B7"/>
    <w:rsid w:val="009F49B5"/>
    <w:rsid w:val="009F4D37"/>
    <w:rsid w:val="009F4F47"/>
    <w:rsid w:val="009F5B34"/>
    <w:rsid w:val="009F7A60"/>
    <w:rsid w:val="00A00596"/>
    <w:rsid w:val="00A01DB0"/>
    <w:rsid w:val="00A0219D"/>
    <w:rsid w:val="00A02C7E"/>
    <w:rsid w:val="00A02D72"/>
    <w:rsid w:val="00A037AA"/>
    <w:rsid w:val="00A03851"/>
    <w:rsid w:val="00A03E1E"/>
    <w:rsid w:val="00A051E3"/>
    <w:rsid w:val="00A079BA"/>
    <w:rsid w:val="00A1067B"/>
    <w:rsid w:val="00A1100C"/>
    <w:rsid w:val="00A117FF"/>
    <w:rsid w:val="00A11FA6"/>
    <w:rsid w:val="00A12045"/>
    <w:rsid w:val="00A12093"/>
    <w:rsid w:val="00A1253A"/>
    <w:rsid w:val="00A13A4A"/>
    <w:rsid w:val="00A20297"/>
    <w:rsid w:val="00A21057"/>
    <w:rsid w:val="00A211B8"/>
    <w:rsid w:val="00A21F32"/>
    <w:rsid w:val="00A221F9"/>
    <w:rsid w:val="00A25A65"/>
    <w:rsid w:val="00A26EE2"/>
    <w:rsid w:val="00A274AE"/>
    <w:rsid w:val="00A30C54"/>
    <w:rsid w:val="00A3164A"/>
    <w:rsid w:val="00A31A00"/>
    <w:rsid w:val="00A31EB5"/>
    <w:rsid w:val="00A321D2"/>
    <w:rsid w:val="00A32448"/>
    <w:rsid w:val="00A3294A"/>
    <w:rsid w:val="00A32B63"/>
    <w:rsid w:val="00A33459"/>
    <w:rsid w:val="00A3354F"/>
    <w:rsid w:val="00A33653"/>
    <w:rsid w:val="00A3366D"/>
    <w:rsid w:val="00A341D2"/>
    <w:rsid w:val="00A343CA"/>
    <w:rsid w:val="00A347CF"/>
    <w:rsid w:val="00A351D3"/>
    <w:rsid w:val="00A37946"/>
    <w:rsid w:val="00A4069F"/>
    <w:rsid w:val="00A4071D"/>
    <w:rsid w:val="00A408D8"/>
    <w:rsid w:val="00A40C0C"/>
    <w:rsid w:val="00A40CE1"/>
    <w:rsid w:val="00A41998"/>
    <w:rsid w:val="00A41ACD"/>
    <w:rsid w:val="00A427A9"/>
    <w:rsid w:val="00A44203"/>
    <w:rsid w:val="00A44B43"/>
    <w:rsid w:val="00A44CAC"/>
    <w:rsid w:val="00A44F74"/>
    <w:rsid w:val="00A45466"/>
    <w:rsid w:val="00A458E2"/>
    <w:rsid w:val="00A47C01"/>
    <w:rsid w:val="00A47E14"/>
    <w:rsid w:val="00A50318"/>
    <w:rsid w:val="00A5302B"/>
    <w:rsid w:val="00A54684"/>
    <w:rsid w:val="00A548AC"/>
    <w:rsid w:val="00A55E09"/>
    <w:rsid w:val="00A5652F"/>
    <w:rsid w:val="00A56715"/>
    <w:rsid w:val="00A56BF0"/>
    <w:rsid w:val="00A5757A"/>
    <w:rsid w:val="00A62DB9"/>
    <w:rsid w:val="00A63CEF"/>
    <w:rsid w:val="00A6410B"/>
    <w:rsid w:val="00A6474B"/>
    <w:rsid w:val="00A66FF5"/>
    <w:rsid w:val="00A679B0"/>
    <w:rsid w:val="00A711CB"/>
    <w:rsid w:val="00A716A2"/>
    <w:rsid w:val="00A716FD"/>
    <w:rsid w:val="00A727B4"/>
    <w:rsid w:val="00A73633"/>
    <w:rsid w:val="00A73A2E"/>
    <w:rsid w:val="00A741B8"/>
    <w:rsid w:val="00A74620"/>
    <w:rsid w:val="00A757B1"/>
    <w:rsid w:val="00A75C19"/>
    <w:rsid w:val="00A772F8"/>
    <w:rsid w:val="00A8070F"/>
    <w:rsid w:val="00A81418"/>
    <w:rsid w:val="00A81E9A"/>
    <w:rsid w:val="00A826A3"/>
    <w:rsid w:val="00A84FB2"/>
    <w:rsid w:val="00A859AB"/>
    <w:rsid w:val="00A86666"/>
    <w:rsid w:val="00A872E8"/>
    <w:rsid w:val="00A87764"/>
    <w:rsid w:val="00A9172A"/>
    <w:rsid w:val="00A91819"/>
    <w:rsid w:val="00A918EC"/>
    <w:rsid w:val="00A9299A"/>
    <w:rsid w:val="00A93285"/>
    <w:rsid w:val="00A94207"/>
    <w:rsid w:val="00A942A4"/>
    <w:rsid w:val="00A94536"/>
    <w:rsid w:val="00A946E5"/>
    <w:rsid w:val="00A94FEB"/>
    <w:rsid w:val="00A95E4D"/>
    <w:rsid w:val="00A96FE6"/>
    <w:rsid w:val="00A972FA"/>
    <w:rsid w:val="00A97F28"/>
    <w:rsid w:val="00A97FB4"/>
    <w:rsid w:val="00AA00EA"/>
    <w:rsid w:val="00AA08AD"/>
    <w:rsid w:val="00AA1EC5"/>
    <w:rsid w:val="00AA270D"/>
    <w:rsid w:val="00AA29D9"/>
    <w:rsid w:val="00AA2D49"/>
    <w:rsid w:val="00AA2FC8"/>
    <w:rsid w:val="00AA42E8"/>
    <w:rsid w:val="00AA44E1"/>
    <w:rsid w:val="00AA4DD9"/>
    <w:rsid w:val="00AA521F"/>
    <w:rsid w:val="00AA5888"/>
    <w:rsid w:val="00AA5D50"/>
    <w:rsid w:val="00AA6B2F"/>
    <w:rsid w:val="00AA6F94"/>
    <w:rsid w:val="00AA7D41"/>
    <w:rsid w:val="00AB0158"/>
    <w:rsid w:val="00AB03DE"/>
    <w:rsid w:val="00AB2278"/>
    <w:rsid w:val="00AB28DF"/>
    <w:rsid w:val="00AB458C"/>
    <w:rsid w:val="00AB4DD1"/>
    <w:rsid w:val="00AB54B8"/>
    <w:rsid w:val="00AB7918"/>
    <w:rsid w:val="00AB7ABC"/>
    <w:rsid w:val="00AC05D1"/>
    <w:rsid w:val="00AC1850"/>
    <w:rsid w:val="00AC1A60"/>
    <w:rsid w:val="00AC2B69"/>
    <w:rsid w:val="00AC4834"/>
    <w:rsid w:val="00AC49ED"/>
    <w:rsid w:val="00AC53A1"/>
    <w:rsid w:val="00AC5B37"/>
    <w:rsid w:val="00AC6DDB"/>
    <w:rsid w:val="00AC6DDF"/>
    <w:rsid w:val="00AD0D8A"/>
    <w:rsid w:val="00AD118F"/>
    <w:rsid w:val="00AD3A84"/>
    <w:rsid w:val="00AD4C59"/>
    <w:rsid w:val="00AD5070"/>
    <w:rsid w:val="00AD5E06"/>
    <w:rsid w:val="00AD6077"/>
    <w:rsid w:val="00AD6256"/>
    <w:rsid w:val="00AE01A5"/>
    <w:rsid w:val="00AE0865"/>
    <w:rsid w:val="00AE0D73"/>
    <w:rsid w:val="00AE2B6D"/>
    <w:rsid w:val="00AE42A9"/>
    <w:rsid w:val="00AE6409"/>
    <w:rsid w:val="00AE7179"/>
    <w:rsid w:val="00AE7B56"/>
    <w:rsid w:val="00AF0444"/>
    <w:rsid w:val="00AF09DB"/>
    <w:rsid w:val="00AF0C33"/>
    <w:rsid w:val="00AF1408"/>
    <w:rsid w:val="00AF161A"/>
    <w:rsid w:val="00AF1B15"/>
    <w:rsid w:val="00AF3801"/>
    <w:rsid w:val="00AF4A8E"/>
    <w:rsid w:val="00AF625D"/>
    <w:rsid w:val="00AF6CA5"/>
    <w:rsid w:val="00AF742B"/>
    <w:rsid w:val="00B000EF"/>
    <w:rsid w:val="00B009A9"/>
    <w:rsid w:val="00B01DE3"/>
    <w:rsid w:val="00B029C2"/>
    <w:rsid w:val="00B02F05"/>
    <w:rsid w:val="00B03171"/>
    <w:rsid w:val="00B03671"/>
    <w:rsid w:val="00B042BF"/>
    <w:rsid w:val="00B059DC"/>
    <w:rsid w:val="00B0629C"/>
    <w:rsid w:val="00B06469"/>
    <w:rsid w:val="00B0785B"/>
    <w:rsid w:val="00B07887"/>
    <w:rsid w:val="00B10D7D"/>
    <w:rsid w:val="00B11484"/>
    <w:rsid w:val="00B11910"/>
    <w:rsid w:val="00B1219B"/>
    <w:rsid w:val="00B13798"/>
    <w:rsid w:val="00B140D5"/>
    <w:rsid w:val="00B14745"/>
    <w:rsid w:val="00B1570B"/>
    <w:rsid w:val="00B161FC"/>
    <w:rsid w:val="00B17690"/>
    <w:rsid w:val="00B21ACB"/>
    <w:rsid w:val="00B2288B"/>
    <w:rsid w:val="00B242E6"/>
    <w:rsid w:val="00B244AA"/>
    <w:rsid w:val="00B24CB9"/>
    <w:rsid w:val="00B25A13"/>
    <w:rsid w:val="00B263F3"/>
    <w:rsid w:val="00B26C1D"/>
    <w:rsid w:val="00B3018E"/>
    <w:rsid w:val="00B302AF"/>
    <w:rsid w:val="00B30CA2"/>
    <w:rsid w:val="00B31E37"/>
    <w:rsid w:val="00B329F1"/>
    <w:rsid w:val="00B34397"/>
    <w:rsid w:val="00B365ED"/>
    <w:rsid w:val="00B3674B"/>
    <w:rsid w:val="00B404F1"/>
    <w:rsid w:val="00B41C2D"/>
    <w:rsid w:val="00B428C3"/>
    <w:rsid w:val="00B448FC"/>
    <w:rsid w:val="00B47396"/>
    <w:rsid w:val="00B47D2F"/>
    <w:rsid w:val="00B5099A"/>
    <w:rsid w:val="00B52DB4"/>
    <w:rsid w:val="00B52E36"/>
    <w:rsid w:val="00B534CE"/>
    <w:rsid w:val="00B55286"/>
    <w:rsid w:val="00B56277"/>
    <w:rsid w:val="00B57BD0"/>
    <w:rsid w:val="00B57DDC"/>
    <w:rsid w:val="00B6049A"/>
    <w:rsid w:val="00B604A9"/>
    <w:rsid w:val="00B6240A"/>
    <w:rsid w:val="00B625A1"/>
    <w:rsid w:val="00B6265A"/>
    <w:rsid w:val="00B629B5"/>
    <w:rsid w:val="00B64372"/>
    <w:rsid w:val="00B64554"/>
    <w:rsid w:val="00B64BE9"/>
    <w:rsid w:val="00B64E34"/>
    <w:rsid w:val="00B66367"/>
    <w:rsid w:val="00B66B19"/>
    <w:rsid w:val="00B66E04"/>
    <w:rsid w:val="00B66F36"/>
    <w:rsid w:val="00B671D6"/>
    <w:rsid w:val="00B6788A"/>
    <w:rsid w:val="00B67B44"/>
    <w:rsid w:val="00B70659"/>
    <w:rsid w:val="00B70A3E"/>
    <w:rsid w:val="00B70F26"/>
    <w:rsid w:val="00B71D59"/>
    <w:rsid w:val="00B723A7"/>
    <w:rsid w:val="00B74C61"/>
    <w:rsid w:val="00B75899"/>
    <w:rsid w:val="00B758C0"/>
    <w:rsid w:val="00B773B3"/>
    <w:rsid w:val="00B77ACA"/>
    <w:rsid w:val="00B803FC"/>
    <w:rsid w:val="00B80888"/>
    <w:rsid w:val="00B82591"/>
    <w:rsid w:val="00B83BC6"/>
    <w:rsid w:val="00B83BD8"/>
    <w:rsid w:val="00B84420"/>
    <w:rsid w:val="00B84510"/>
    <w:rsid w:val="00B84D89"/>
    <w:rsid w:val="00B84F0E"/>
    <w:rsid w:val="00B8554B"/>
    <w:rsid w:val="00B8592D"/>
    <w:rsid w:val="00B85DFF"/>
    <w:rsid w:val="00B866DE"/>
    <w:rsid w:val="00B87049"/>
    <w:rsid w:val="00B87601"/>
    <w:rsid w:val="00B909D4"/>
    <w:rsid w:val="00B910D3"/>
    <w:rsid w:val="00B920B8"/>
    <w:rsid w:val="00B92A1E"/>
    <w:rsid w:val="00B92BBE"/>
    <w:rsid w:val="00B93C96"/>
    <w:rsid w:val="00B9443E"/>
    <w:rsid w:val="00B9590C"/>
    <w:rsid w:val="00B95F03"/>
    <w:rsid w:val="00B97623"/>
    <w:rsid w:val="00B97F19"/>
    <w:rsid w:val="00BA04E8"/>
    <w:rsid w:val="00BA1756"/>
    <w:rsid w:val="00BA35EA"/>
    <w:rsid w:val="00BA45C3"/>
    <w:rsid w:val="00BA47C2"/>
    <w:rsid w:val="00BA639D"/>
    <w:rsid w:val="00BA6C89"/>
    <w:rsid w:val="00BB04CE"/>
    <w:rsid w:val="00BB0514"/>
    <w:rsid w:val="00BB0CA0"/>
    <w:rsid w:val="00BB1F55"/>
    <w:rsid w:val="00BB1F5C"/>
    <w:rsid w:val="00BB21D7"/>
    <w:rsid w:val="00BB66DB"/>
    <w:rsid w:val="00BB7EC8"/>
    <w:rsid w:val="00BC0BB5"/>
    <w:rsid w:val="00BC2EA9"/>
    <w:rsid w:val="00BC335A"/>
    <w:rsid w:val="00BC4000"/>
    <w:rsid w:val="00BC4A1A"/>
    <w:rsid w:val="00BC51B7"/>
    <w:rsid w:val="00BC615A"/>
    <w:rsid w:val="00BC6D23"/>
    <w:rsid w:val="00BC7F47"/>
    <w:rsid w:val="00BD2375"/>
    <w:rsid w:val="00BD2606"/>
    <w:rsid w:val="00BD3904"/>
    <w:rsid w:val="00BD397F"/>
    <w:rsid w:val="00BD3FE5"/>
    <w:rsid w:val="00BD41C1"/>
    <w:rsid w:val="00BD66B2"/>
    <w:rsid w:val="00BD7112"/>
    <w:rsid w:val="00BE17D5"/>
    <w:rsid w:val="00BE1E90"/>
    <w:rsid w:val="00BE2D4E"/>
    <w:rsid w:val="00BE3C85"/>
    <w:rsid w:val="00BE4E3A"/>
    <w:rsid w:val="00BE543C"/>
    <w:rsid w:val="00BE7227"/>
    <w:rsid w:val="00BE7F07"/>
    <w:rsid w:val="00BF1F07"/>
    <w:rsid w:val="00BF22BB"/>
    <w:rsid w:val="00BF3B97"/>
    <w:rsid w:val="00BF41C7"/>
    <w:rsid w:val="00BF434D"/>
    <w:rsid w:val="00BF535F"/>
    <w:rsid w:val="00BF5472"/>
    <w:rsid w:val="00BF67A2"/>
    <w:rsid w:val="00BF699C"/>
    <w:rsid w:val="00C00AE4"/>
    <w:rsid w:val="00C01849"/>
    <w:rsid w:val="00C024B5"/>
    <w:rsid w:val="00C02F44"/>
    <w:rsid w:val="00C04465"/>
    <w:rsid w:val="00C04E8C"/>
    <w:rsid w:val="00C054FB"/>
    <w:rsid w:val="00C064AA"/>
    <w:rsid w:val="00C07FD8"/>
    <w:rsid w:val="00C103D4"/>
    <w:rsid w:val="00C10A55"/>
    <w:rsid w:val="00C10D68"/>
    <w:rsid w:val="00C11473"/>
    <w:rsid w:val="00C139FA"/>
    <w:rsid w:val="00C14062"/>
    <w:rsid w:val="00C1447D"/>
    <w:rsid w:val="00C14A58"/>
    <w:rsid w:val="00C14FB2"/>
    <w:rsid w:val="00C1625D"/>
    <w:rsid w:val="00C166B7"/>
    <w:rsid w:val="00C16D5F"/>
    <w:rsid w:val="00C1730F"/>
    <w:rsid w:val="00C202E8"/>
    <w:rsid w:val="00C20789"/>
    <w:rsid w:val="00C2194B"/>
    <w:rsid w:val="00C21A33"/>
    <w:rsid w:val="00C25AFB"/>
    <w:rsid w:val="00C25BDB"/>
    <w:rsid w:val="00C25EE7"/>
    <w:rsid w:val="00C269A9"/>
    <w:rsid w:val="00C27AFE"/>
    <w:rsid w:val="00C306CA"/>
    <w:rsid w:val="00C30959"/>
    <w:rsid w:val="00C329F3"/>
    <w:rsid w:val="00C32C21"/>
    <w:rsid w:val="00C32F59"/>
    <w:rsid w:val="00C341E5"/>
    <w:rsid w:val="00C3429C"/>
    <w:rsid w:val="00C35C89"/>
    <w:rsid w:val="00C35E07"/>
    <w:rsid w:val="00C360A7"/>
    <w:rsid w:val="00C36622"/>
    <w:rsid w:val="00C36E78"/>
    <w:rsid w:val="00C3726D"/>
    <w:rsid w:val="00C40034"/>
    <w:rsid w:val="00C42ACF"/>
    <w:rsid w:val="00C42B03"/>
    <w:rsid w:val="00C4359F"/>
    <w:rsid w:val="00C439CF"/>
    <w:rsid w:val="00C449D5"/>
    <w:rsid w:val="00C46116"/>
    <w:rsid w:val="00C46D3A"/>
    <w:rsid w:val="00C5062F"/>
    <w:rsid w:val="00C51089"/>
    <w:rsid w:val="00C51476"/>
    <w:rsid w:val="00C52202"/>
    <w:rsid w:val="00C52A53"/>
    <w:rsid w:val="00C52AF2"/>
    <w:rsid w:val="00C52D95"/>
    <w:rsid w:val="00C536AC"/>
    <w:rsid w:val="00C5525D"/>
    <w:rsid w:val="00C55662"/>
    <w:rsid w:val="00C57C7E"/>
    <w:rsid w:val="00C57E85"/>
    <w:rsid w:val="00C60FCC"/>
    <w:rsid w:val="00C64A3A"/>
    <w:rsid w:val="00C64C02"/>
    <w:rsid w:val="00C651A1"/>
    <w:rsid w:val="00C658B0"/>
    <w:rsid w:val="00C65D3C"/>
    <w:rsid w:val="00C66D37"/>
    <w:rsid w:val="00C67FA2"/>
    <w:rsid w:val="00C70858"/>
    <w:rsid w:val="00C70FF7"/>
    <w:rsid w:val="00C717B5"/>
    <w:rsid w:val="00C72127"/>
    <w:rsid w:val="00C73EFC"/>
    <w:rsid w:val="00C74C6C"/>
    <w:rsid w:val="00C7754B"/>
    <w:rsid w:val="00C7781A"/>
    <w:rsid w:val="00C7792B"/>
    <w:rsid w:val="00C81285"/>
    <w:rsid w:val="00C8144E"/>
    <w:rsid w:val="00C82057"/>
    <w:rsid w:val="00C82F36"/>
    <w:rsid w:val="00C84C4D"/>
    <w:rsid w:val="00C85376"/>
    <w:rsid w:val="00C8564B"/>
    <w:rsid w:val="00C86896"/>
    <w:rsid w:val="00C86B41"/>
    <w:rsid w:val="00C9321C"/>
    <w:rsid w:val="00C93B5E"/>
    <w:rsid w:val="00C941A8"/>
    <w:rsid w:val="00C94258"/>
    <w:rsid w:val="00C94FF1"/>
    <w:rsid w:val="00C95180"/>
    <w:rsid w:val="00C97433"/>
    <w:rsid w:val="00C97986"/>
    <w:rsid w:val="00CA0ED8"/>
    <w:rsid w:val="00CA380A"/>
    <w:rsid w:val="00CA39E5"/>
    <w:rsid w:val="00CA3AB9"/>
    <w:rsid w:val="00CA3EC2"/>
    <w:rsid w:val="00CA45F2"/>
    <w:rsid w:val="00CA5280"/>
    <w:rsid w:val="00CA6217"/>
    <w:rsid w:val="00CA711D"/>
    <w:rsid w:val="00CA7C15"/>
    <w:rsid w:val="00CB0C06"/>
    <w:rsid w:val="00CB21CC"/>
    <w:rsid w:val="00CB21FF"/>
    <w:rsid w:val="00CB25BC"/>
    <w:rsid w:val="00CB3CC5"/>
    <w:rsid w:val="00CB3F2C"/>
    <w:rsid w:val="00CB5BC9"/>
    <w:rsid w:val="00CB6392"/>
    <w:rsid w:val="00CC000E"/>
    <w:rsid w:val="00CC0064"/>
    <w:rsid w:val="00CC0540"/>
    <w:rsid w:val="00CC4D96"/>
    <w:rsid w:val="00CC58EC"/>
    <w:rsid w:val="00CC5F83"/>
    <w:rsid w:val="00CC6422"/>
    <w:rsid w:val="00CC6583"/>
    <w:rsid w:val="00CC6F16"/>
    <w:rsid w:val="00CD13DB"/>
    <w:rsid w:val="00CD1935"/>
    <w:rsid w:val="00CD2949"/>
    <w:rsid w:val="00CD3CE9"/>
    <w:rsid w:val="00CD5F21"/>
    <w:rsid w:val="00CD6716"/>
    <w:rsid w:val="00CE112B"/>
    <w:rsid w:val="00CE182D"/>
    <w:rsid w:val="00CE3B42"/>
    <w:rsid w:val="00CE442B"/>
    <w:rsid w:val="00CE6900"/>
    <w:rsid w:val="00CE7071"/>
    <w:rsid w:val="00CE77FE"/>
    <w:rsid w:val="00CE785E"/>
    <w:rsid w:val="00CF0AFC"/>
    <w:rsid w:val="00CF1295"/>
    <w:rsid w:val="00CF19D0"/>
    <w:rsid w:val="00CF38D4"/>
    <w:rsid w:val="00CF4A5E"/>
    <w:rsid w:val="00CF5842"/>
    <w:rsid w:val="00CF6728"/>
    <w:rsid w:val="00CF700A"/>
    <w:rsid w:val="00D0110F"/>
    <w:rsid w:val="00D01272"/>
    <w:rsid w:val="00D01ED5"/>
    <w:rsid w:val="00D02405"/>
    <w:rsid w:val="00D04837"/>
    <w:rsid w:val="00D049C7"/>
    <w:rsid w:val="00D06EDF"/>
    <w:rsid w:val="00D0744E"/>
    <w:rsid w:val="00D075E1"/>
    <w:rsid w:val="00D12D1E"/>
    <w:rsid w:val="00D1309F"/>
    <w:rsid w:val="00D13227"/>
    <w:rsid w:val="00D14432"/>
    <w:rsid w:val="00D144E1"/>
    <w:rsid w:val="00D14F60"/>
    <w:rsid w:val="00D16650"/>
    <w:rsid w:val="00D1718E"/>
    <w:rsid w:val="00D17325"/>
    <w:rsid w:val="00D17DBB"/>
    <w:rsid w:val="00D20FAF"/>
    <w:rsid w:val="00D2176A"/>
    <w:rsid w:val="00D21916"/>
    <w:rsid w:val="00D22D65"/>
    <w:rsid w:val="00D2332A"/>
    <w:rsid w:val="00D238D8"/>
    <w:rsid w:val="00D23FB2"/>
    <w:rsid w:val="00D241E5"/>
    <w:rsid w:val="00D242F1"/>
    <w:rsid w:val="00D253DA"/>
    <w:rsid w:val="00D25519"/>
    <w:rsid w:val="00D2600E"/>
    <w:rsid w:val="00D26B09"/>
    <w:rsid w:val="00D27DEE"/>
    <w:rsid w:val="00D30C4D"/>
    <w:rsid w:val="00D31A0F"/>
    <w:rsid w:val="00D32034"/>
    <w:rsid w:val="00D32E13"/>
    <w:rsid w:val="00D331E5"/>
    <w:rsid w:val="00D340C3"/>
    <w:rsid w:val="00D354F2"/>
    <w:rsid w:val="00D367C2"/>
    <w:rsid w:val="00D37E8A"/>
    <w:rsid w:val="00D37F7A"/>
    <w:rsid w:val="00D4077B"/>
    <w:rsid w:val="00D40E99"/>
    <w:rsid w:val="00D410A5"/>
    <w:rsid w:val="00D43CC4"/>
    <w:rsid w:val="00D44D5C"/>
    <w:rsid w:val="00D4542F"/>
    <w:rsid w:val="00D460A0"/>
    <w:rsid w:val="00D46495"/>
    <w:rsid w:val="00D47AD4"/>
    <w:rsid w:val="00D50A37"/>
    <w:rsid w:val="00D50F53"/>
    <w:rsid w:val="00D518D0"/>
    <w:rsid w:val="00D524E1"/>
    <w:rsid w:val="00D52F8D"/>
    <w:rsid w:val="00D54592"/>
    <w:rsid w:val="00D54819"/>
    <w:rsid w:val="00D54E51"/>
    <w:rsid w:val="00D54EA5"/>
    <w:rsid w:val="00D55659"/>
    <w:rsid w:val="00D56249"/>
    <w:rsid w:val="00D568C9"/>
    <w:rsid w:val="00D56F8D"/>
    <w:rsid w:val="00D60500"/>
    <w:rsid w:val="00D60AD5"/>
    <w:rsid w:val="00D60C6C"/>
    <w:rsid w:val="00D61821"/>
    <w:rsid w:val="00D62288"/>
    <w:rsid w:val="00D624E4"/>
    <w:rsid w:val="00D6270E"/>
    <w:rsid w:val="00D62E8C"/>
    <w:rsid w:val="00D630CA"/>
    <w:rsid w:val="00D63911"/>
    <w:rsid w:val="00D63B13"/>
    <w:rsid w:val="00D63E6C"/>
    <w:rsid w:val="00D65BFC"/>
    <w:rsid w:val="00D701FB"/>
    <w:rsid w:val="00D71840"/>
    <w:rsid w:val="00D7232A"/>
    <w:rsid w:val="00D72B9A"/>
    <w:rsid w:val="00D731C1"/>
    <w:rsid w:val="00D74725"/>
    <w:rsid w:val="00D748DF"/>
    <w:rsid w:val="00D75AAC"/>
    <w:rsid w:val="00D75BA6"/>
    <w:rsid w:val="00D766DD"/>
    <w:rsid w:val="00D76D0F"/>
    <w:rsid w:val="00D7708C"/>
    <w:rsid w:val="00D77BAA"/>
    <w:rsid w:val="00D77F1B"/>
    <w:rsid w:val="00D80FC1"/>
    <w:rsid w:val="00D812D9"/>
    <w:rsid w:val="00D834FE"/>
    <w:rsid w:val="00D846D4"/>
    <w:rsid w:val="00D84F17"/>
    <w:rsid w:val="00D8545A"/>
    <w:rsid w:val="00D85B61"/>
    <w:rsid w:val="00D85FCB"/>
    <w:rsid w:val="00D86791"/>
    <w:rsid w:val="00D87AD7"/>
    <w:rsid w:val="00D906D5"/>
    <w:rsid w:val="00D94486"/>
    <w:rsid w:val="00D94AD0"/>
    <w:rsid w:val="00D966EA"/>
    <w:rsid w:val="00D9689C"/>
    <w:rsid w:val="00D96F16"/>
    <w:rsid w:val="00D9792A"/>
    <w:rsid w:val="00DA01A9"/>
    <w:rsid w:val="00DA1095"/>
    <w:rsid w:val="00DA2A0B"/>
    <w:rsid w:val="00DA3618"/>
    <w:rsid w:val="00DA3665"/>
    <w:rsid w:val="00DA40A2"/>
    <w:rsid w:val="00DA54FB"/>
    <w:rsid w:val="00DB0F8A"/>
    <w:rsid w:val="00DB10AF"/>
    <w:rsid w:val="00DB2615"/>
    <w:rsid w:val="00DB283D"/>
    <w:rsid w:val="00DB2F47"/>
    <w:rsid w:val="00DB352B"/>
    <w:rsid w:val="00DB4B33"/>
    <w:rsid w:val="00DB4EE9"/>
    <w:rsid w:val="00DB5DE7"/>
    <w:rsid w:val="00DB663B"/>
    <w:rsid w:val="00DB77E0"/>
    <w:rsid w:val="00DC031E"/>
    <w:rsid w:val="00DC0893"/>
    <w:rsid w:val="00DC41BB"/>
    <w:rsid w:val="00DC4DEA"/>
    <w:rsid w:val="00DC5D9E"/>
    <w:rsid w:val="00DC5DFB"/>
    <w:rsid w:val="00DC65E8"/>
    <w:rsid w:val="00DC734C"/>
    <w:rsid w:val="00DD001C"/>
    <w:rsid w:val="00DD0135"/>
    <w:rsid w:val="00DD0B4F"/>
    <w:rsid w:val="00DD3936"/>
    <w:rsid w:val="00DD3F90"/>
    <w:rsid w:val="00DD523E"/>
    <w:rsid w:val="00DD61A5"/>
    <w:rsid w:val="00DD6359"/>
    <w:rsid w:val="00DD6646"/>
    <w:rsid w:val="00DD6945"/>
    <w:rsid w:val="00DE2BE4"/>
    <w:rsid w:val="00DE3099"/>
    <w:rsid w:val="00DE39B8"/>
    <w:rsid w:val="00DE419F"/>
    <w:rsid w:val="00DE4309"/>
    <w:rsid w:val="00DE71AA"/>
    <w:rsid w:val="00DF31BD"/>
    <w:rsid w:val="00DF32C5"/>
    <w:rsid w:val="00DF3A08"/>
    <w:rsid w:val="00DF45B2"/>
    <w:rsid w:val="00DF4FEF"/>
    <w:rsid w:val="00DF5D7B"/>
    <w:rsid w:val="00DF6187"/>
    <w:rsid w:val="00DF7030"/>
    <w:rsid w:val="00DF721D"/>
    <w:rsid w:val="00DF730F"/>
    <w:rsid w:val="00DF7B32"/>
    <w:rsid w:val="00DF7E7C"/>
    <w:rsid w:val="00E01560"/>
    <w:rsid w:val="00E034EE"/>
    <w:rsid w:val="00E0377F"/>
    <w:rsid w:val="00E03AF5"/>
    <w:rsid w:val="00E03C94"/>
    <w:rsid w:val="00E0459A"/>
    <w:rsid w:val="00E04708"/>
    <w:rsid w:val="00E04937"/>
    <w:rsid w:val="00E056B5"/>
    <w:rsid w:val="00E060B3"/>
    <w:rsid w:val="00E06B2B"/>
    <w:rsid w:val="00E072C2"/>
    <w:rsid w:val="00E07C77"/>
    <w:rsid w:val="00E131E1"/>
    <w:rsid w:val="00E14120"/>
    <w:rsid w:val="00E145B3"/>
    <w:rsid w:val="00E147FA"/>
    <w:rsid w:val="00E1546B"/>
    <w:rsid w:val="00E15EC0"/>
    <w:rsid w:val="00E17913"/>
    <w:rsid w:val="00E17BD5"/>
    <w:rsid w:val="00E20982"/>
    <w:rsid w:val="00E21961"/>
    <w:rsid w:val="00E22BCD"/>
    <w:rsid w:val="00E2336A"/>
    <w:rsid w:val="00E2368F"/>
    <w:rsid w:val="00E2375F"/>
    <w:rsid w:val="00E24B58"/>
    <w:rsid w:val="00E24D84"/>
    <w:rsid w:val="00E252AE"/>
    <w:rsid w:val="00E25915"/>
    <w:rsid w:val="00E269CE"/>
    <w:rsid w:val="00E27D3D"/>
    <w:rsid w:val="00E32CBA"/>
    <w:rsid w:val="00E342BC"/>
    <w:rsid w:val="00E355CB"/>
    <w:rsid w:val="00E357D9"/>
    <w:rsid w:val="00E3766F"/>
    <w:rsid w:val="00E37E56"/>
    <w:rsid w:val="00E4037D"/>
    <w:rsid w:val="00E409A1"/>
    <w:rsid w:val="00E40C36"/>
    <w:rsid w:val="00E413FE"/>
    <w:rsid w:val="00E41FE7"/>
    <w:rsid w:val="00E4226B"/>
    <w:rsid w:val="00E447B0"/>
    <w:rsid w:val="00E50186"/>
    <w:rsid w:val="00E502DF"/>
    <w:rsid w:val="00E51191"/>
    <w:rsid w:val="00E51ED2"/>
    <w:rsid w:val="00E52680"/>
    <w:rsid w:val="00E52AC9"/>
    <w:rsid w:val="00E54024"/>
    <w:rsid w:val="00E54647"/>
    <w:rsid w:val="00E5576B"/>
    <w:rsid w:val="00E55FE0"/>
    <w:rsid w:val="00E564DC"/>
    <w:rsid w:val="00E56AA9"/>
    <w:rsid w:val="00E57151"/>
    <w:rsid w:val="00E5766F"/>
    <w:rsid w:val="00E600B2"/>
    <w:rsid w:val="00E6047C"/>
    <w:rsid w:val="00E613A4"/>
    <w:rsid w:val="00E62044"/>
    <w:rsid w:val="00E62A76"/>
    <w:rsid w:val="00E6371D"/>
    <w:rsid w:val="00E63FDD"/>
    <w:rsid w:val="00E6479D"/>
    <w:rsid w:val="00E64C0E"/>
    <w:rsid w:val="00E65ED5"/>
    <w:rsid w:val="00E66BAC"/>
    <w:rsid w:val="00E67F03"/>
    <w:rsid w:val="00E67F46"/>
    <w:rsid w:val="00E727BF"/>
    <w:rsid w:val="00E72BBD"/>
    <w:rsid w:val="00E7491C"/>
    <w:rsid w:val="00E75C1A"/>
    <w:rsid w:val="00E75EA7"/>
    <w:rsid w:val="00E760E2"/>
    <w:rsid w:val="00E76120"/>
    <w:rsid w:val="00E769EA"/>
    <w:rsid w:val="00E8007C"/>
    <w:rsid w:val="00E81675"/>
    <w:rsid w:val="00E81876"/>
    <w:rsid w:val="00E82BF3"/>
    <w:rsid w:val="00E834E5"/>
    <w:rsid w:val="00E83DEC"/>
    <w:rsid w:val="00E84877"/>
    <w:rsid w:val="00E86180"/>
    <w:rsid w:val="00E90C0E"/>
    <w:rsid w:val="00E91816"/>
    <w:rsid w:val="00E91924"/>
    <w:rsid w:val="00E924FE"/>
    <w:rsid w:val="00E937BC"/>
    <w:rsid w:val="00E94BF1"/>
    <w:rsid w:val="00E94CC9"/>
    <w:rsid w:val="00E94E16"/>
    <w:rsid w:val="00E95489"/>
    <w:rsid w:val="00E95D46"/>
    <w:rsid w:val="00E970F4"/>
    <w:rsid w:val="00EA0464"/>
    <w:rsid w:val="00EA21DD"/>
    <w:rsid w:val="00EA3141"/>
    <w:rsid w:val="00EA68E0"/>
    <w:rsid w:val="00EB0EFC"/>
    <w:rsid w:val="00EB0F3A"/>
    <w:rsid w:val="00EB1E0C"/>
    <w:rsid w:val="00EB26E4"/>
    <w:rsid w:val="00EB2A45"/>
    <w:rsid w:val="00EB32BA"/>
    <w:rsid w:val="00EB4752"/>
    <w:rsid w:val="00EB5671"/>
    <w:rsid w:val="00EB65DD"/>
    <w:rsid w:val="00EB766F"/>
    <w:rsid w:val="00EB76A4"/>
    <w:rsid w:val="00EB7940"/>
    <w:rsid w:val="00EB797A"/>
    <w:rsid w:val="00EC020F"/>
    <w:rsid w:val="00EC051D"/>
    <w:rsid w:val="00EC0C57"/>
    <w:rsid w:val="00EC1117"/>
    <w:rsid w:val="00EC194F"/>
    <w:rsid w:val="00EC1BC4"/>
    <w:rsid w:val="00EC1D61"/>
    <w:rsid w:val="00EC1ECF"/>
    <w:rsid w:val="00EC307D"/>
    <w:rsid w:val="00EC3BBF"/>
    <w:rsid w:val="00EC40B6"/>
    <w:rsid w:val="00EC48EB"/>
    <w:rsid w:val="00EC492B"/>
    <w:rsid w:val="00EC4BF1"/>
    <w:rsid w:val="00EC584A"/>
    <w:rsid w:val="00EC5ABC"/>
    <w:rsid w:val="00EC7622"/>
    <w:rsid w:val="00ED02FE"/>
    <w:rsid w:val="00ED03B2"/>
    <w:rsid w:val="00ED06C1"/>
    <w:rsid w:val="00ED1C88"/>
    <w:rsid w:val="00ED21ED"/>
    <w:rsid w:val="00ED3F48"/>
    <w:rsid w:val="00ED3F5F"/>
    <w:rsid w:val="00ED41EE"/>
    <w:rsid w:val="00ED435C"/>
    <w:rsid w:val="00ED4585"/>
    <w:rsid w:val="00ED476F"/>
    <w:rsid w:val="00ED4818"/>
    <w:rsid w:val="00ED5186"/>
    <w:rsid w:val="00ED51DE"/>
    <w:rsid w:val="00ED6E40"/>
    <w:rsid w:val="00ED6F9F"/>
    <w:rsid w:val="00EE0FE1"/>
    <w:rsid w:val="00EE15ED"/>
    <w:rsid w:val="00EE16D1"/>
    <w:rsid w:val="00EE1FC3"/>
    <w:rsid w:val="00EE2518"/>
    <w:rsid w:val="00EE2E81"/>
    <w:rsid w:val="00EE3835"/>
    <w:rsid w:val="00EE3FAD"/>
    <w:rsid w:val="00EE466E"/>
    <w:rsid w:val="00EE56A9"/>
    <w:rsid w:val="00EE57AA"/>
    <w:rsid w:val="00EE6825"/>
    <w:rsid w:val="00EE696C"/>
    <w:rsid w:val="00EE7F3F"/>
    <w:rsid w:val="00EF0D7C"/>
    <w:rsid w:val="00EF14B0"/>
    <w:rsid w:val="00EF174E"/>
    <w:rsid w:val="00EF2133"/>
    <w:rsid w:val="00EF258C"/>
    <w:rsid w:val="00EF41B0"/>
    <w:rsid w:val="00EF46F7"/>
    <w:rsid w:val="00EF47CF"/>
    <w:rsid w:val="00EF7432"/>
    <w:rsid w:val="00EF75DC"/>
    <w:rsid w:val="00F01161"/>
    <w:rsid w:val="00F0432B"/>
    <w:rsid w:val="00F04C3E"/>
    <w:rsid w:val="00F04D1C"/>
    <w:rsid w:val="00F052C3"/>
    <w:rsid w:val="00F05C69"/>
    <w:rsid w:val="00F06862"/>
    <w:rsid w:val="00F06D0F"/>
    <w:rsid w:val="00F071E5"/>
    <w:rsid w:val="00F07B1A"/>
    <w:rsid w:val="00F1091F"/>
    <w:rsid w:val="00F10E9C"/>
    <w:rsid w:val="00F11246"/>
    <w:rsid w:val="00F11866"/>
    <w:rsid w:val="00F1212A"/>
    <w:rsid w:val="00F1244E"/>
    <w:rsid w:val="00F12AC1"/>
    <w:rsid w:val="00F131B4"/>
    <w:rsid w:val="00F1375D"/>
    <w:rsid w:val="00F142EF"/>
    <w:rsid w:val="00F14E49"/>
    <w:rsid w:val="00F1547E"/>
    <w:rsid w:val="00F15F82"/>
    <w:rsid w:val="00F16C95"/>
    <w:rsid w:val="00F17254"/>
    <w:rsid w:val="00F2005A"/>
    <w:rsid w:val="00F20E98"/>
    <w:rsid w:val="00F20EAB"/>
    <w:rsid w:val="00F212FF"/>
    <w:rsid w:val="00F22CBD"/>
    <w:rsid w:val="00F22E5F"/>
    <w:rsid w:val="00F22FF8"/>
    <w:rsid w:val="00F23491"/>
    <w:rsid w:val="00F23AF7"/>
    <w:rsid w:val="00F23BEB"/>
    <w:rsid w:val="00F23DE7"/>
    <w:rsid w:val="00F24A78"/>
    <w:rsid w:val="00F24EC3"/>
    <w:rsid w:val="00F259BE"/>
    <w:rsid w:val="00F25E28"/>
    <w:rsid w:val="00F27997"/>
    <w:rsid w:val="00F3078E"/>
    <w:rsid w:val="00F31124"/>
    <w:rsid w:val="00F31BFF"/>
    <w:rsid w:val="00F31CE1"/>
    <w:rsid w:val="00F33CE9"/>
    <w:rsid w:val="00F35243"/>
    <w:rsid w:val="00F36B64"/>
    <w:rsid w:val="00F415FE"/>
    <w:rsid w:val="00F4195D"/>
    <w:rsid w:val="00F421C1"/>
    <w:rsid w:val="00F42BF3"/>
    <w:rsid w:val="00F43983"/>
    <w:rsid w:val="00F44159"/>
    <w:rsid w:val="00F46ABA"/>
    <w:rsid w:val="00F46F03"/>
    <w:rsid w:val="00F47BD6"/>
    <w:rsid w:val="00F509FB"/>
    <w:rsid w:val="00F51045"/>
    <w:rsid w:val="00F519F0"/>
    <w:rsid w:val="00F51CEC"/>
    <w:rsid w:val="00F52490"/>
    <w:rsid w:val="00F54038"/>
    <w:rsid w:val="00F54714"/>
    <w:rsid w:val="00F55096"/>
    <w:rsid w:val="00F562D3"/>
    <w:rsid w:val="00F57BE5"/>
    <w:rsid w:val="00F603AA"/>
    <w:rsid w:val="00F60585"/>
    <w:rsid w:val="00F617AF"/>
    <w:rsid w:val="00F64704"/>
    <w:rsid w:val="00F65B9E"/>
    <w:rsid w:val="00F66590"/>
    <w:rsid w:val="00F66CB6"/>
    <w:rsid w:val="00F67E85"/>
    <w:rsid w:val="00F701B1"/>
    <w:rsid w:val="00F706E8"/>
    <w:rsid w:val="00F70E43"/>
    <w:rsid w:val="00F71228"/>
    <w:rsid w:val="00F71966"/>
    <w:rsid w:val="00F71BA5"/>
    <w:rsid w:val="00F72365"/>
    <w:rsid w:val="00F73462"/>
    <w:rsid w:val="00F7379A"/>
    <w:rsid w:val="00F73DBF"/>
    <w:rsid w:val="00F741D4"/>
    <w:rsid w:val="00F74579"/>
    <w:rsid w:val="00F7479E"/>
    <w:rsid w:val="00F74B76"/>
    <w:rsid w:val="00F74CB8"/>
    <w:rsid w:val="00F75B5E"/>
    <w:rsid w:val="00F77B1F"/>
    <w:rsid w:val="00F80F6F"/>
    <w:rsid w:val="00F81ABE"/>
    <w:rsid w:val="00F8201E"/>
    <w:rsid w:val="00F825AF"/>
    <w:rsid w:val="00F8396F"/>
    <w:rsid w:val="00F83AB3"/>
    <w:rsid w:val="00F8423F"/>
    <w:rsid w:val="00F86B8E"/>
    <w:rsid w:val="00F87441"/>
    <w:rsid w:val="00F8795F"/>
    <w:rsid w:val="00F93608"/>
    <w:rsid w:val="00F9434E"/>
    <w:rsid w:val="00F9468F"/>
    <w:rsid w:val="00F948F3"/>
    <w:rsid w:val="00F94D90"/>
    <w:rsid w:val="00F95D36"/>
    <w:rsid w:val="00F95E2E"/>
    <w:rsid w:val="00F96602"/>
    <w:rsid w:val="00F979D8"/>
    <w:rsid w:val="00F97EBA"/>
    <w:rsid w:val="00FA1A5B"/>
    <w:rsid w:val="00FA2C25"/>
    <w:rsid w:val="00FA3C18"/>
    <w:rsid w:val="00FA49F1"/>
    <w:rsid w:val="00FA6647"/>
    <w:rsid w:val="00FA7055"/>
    <w:rsid w:val="00FB1623"/>
    <w:rsid w:val="00FB28F1"/>
    <w:rsid w:val="00FB3305"/>
    <w:rsid w:val="00FB44BD"/>
    <w:rsid w:val="00FB4523"/>
    <w:rsid w:val="00FB4F3A"/>
    <w:rsid w:val="00FB55C6"/>
    <w:rsid w:val="00FB6455"/>
    <w:rsid w:val="00FB69F9"/>
    <w:rsid w:val="00FB72B9"/>
    <w:rsid w:val="00FB7FEA"/>
    <w:rsid w:val="00FC05DA"/>
    <w:rsid w:val="00FC0E36"/>
    <w:rsid w:val="00FC25E1"/>
    <w:rsid w:val="00FC28F5"/>
    <w:rsid w:val="00FC3180"/>
    <w:rsid w:val="00FC4411"/>
    <w:rsid w:val="00FC5346"/>
    <w:rsid w:val="00FC539A"/>
    <w:rsid w:val="00FC7F09"/>
    <w:rsid w:val="00FD099A"/>
    <w:rsid w:val="00FD0ED5"/>
    <w:rsid w:val="00FD2FCC"/>
    <w:rsid w:val="00FD34B3"/>
    <w:rsid w:val="00FD3799"/>
    <w:rsid w:val="00FD534B"/>
    <w:rsid w:val="00FD5640"/>
    <w:rsid w:val="00FD5800"/>
    <w:rsid w:val="00FD6470"/>
    <w:rsid w:val="00FD67BD"/>
    <w:rsid w:val="00FD6D1E"/>
    <w:rsid w:val="00FD71DA"/>
    <w:rsid w:val="00FD7C37"/>
    <w:rsid w:val="00FE0439"/>
    <w:rsid w:val="00FE0957"/>
    <w:rsid w:val="00FE095C"/>
    <w:rsid w:val="00FE0AA5"/>
    <w:rsid w:val="00FE0CCA"/>
    <w:rsid w:val="00FE1C4D"/>
    <w:rsid w:val="00FE286E"/>
    <w:rsid w:val="00FE2A0B"/>
    <w:rsid w:val="00FE2C4A"/>
    <w:rsid w:val="00FE3836"/>
    <w:rsid w:val="00FE383C"/>
    <w:rsid w:val="00FE427A"/>
    <w:rsid w:val="00FE4652"/>
    <w:rsid w:val="00FE49F1"/>
    <w:rsid w:val="00FE6D24"/>
    <w:rsid w:val="00FE6EFF"/>
    <w:rsid w:val="00FF0E06"/>
    <w:rsid w:val="00FF1179"/>
    <w:rsid w:val="00FF1723"/>
    <w:rsid w:val="00FF2171"/>
    <w:rsid w:val="00FF2C86"/>
    <w:rsid w:val="00FF2F83"/>
    <w:rsid w:val="00FF4ADB"/>
    <w:rsid w:val="00FF681F"/>
    <w:rsid w:val="00FF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1C459E4-0592-49D4-AB65-CE2948C5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Hyperlink" w:uiPriority="99"/>
    <w:lsdException w:name="FollowedHyperlink" w:uiPriority="99"/>
    <w:lsdException w:name="Strong" w:uiPriority="22" w:qFormat="1"/>
    <w:lsdException w:name="No List" w:uiPriority="99"/>
    <w:lsdException w:name="Table Grid" w:uiPriority="5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hAnsi="Arial"/>
      <w:sz w:val="24"/>
      <w:lang w:val="ru-RU" w:eastAsia="ru-RU"/>
    </w:rPr>
  </w:style>
  <w:style w:type="paragraph" w:styleId="1">
    <w:name w:val="heading 1"/>
    <w:basedOn w:val="a"/>
    <w:next w:val="a"/>
    <w:qFormat/>
    <w:rsid w:val="0014671A"/>
    <w:pPr>
      <w:keepNext/>
      <w:outlineLvl w:val="0"/>
    </w:pPr>
  </w:style>
  <w:style w:type="paragraph" w:styleId="2">
    <w:name w:val="heading 2"/>
    <w:basedOn w:val="a"/>
    <w:next w:val="a"/>
    <w:qFormat/>
    <w:pPr>
      <w:keepNext/>
      <w:outlineLvl w:val="1"/>
    </w:pPr>
  </w:style>
  <w:style w:type="paragraph" w:styleId="3">
    <w:name w:val="heading 3"/>
    <w:basedOn w:val="a"/>
    <w:next w:val="a"/>
    <w:qFormat/>
    <w:rsid w:val="0014671A"/>
    <w:pPr>
      <w:keepNext/>
      <w:spacing w:before="240" w:after="60"/>
      <w:outlineLvl w:val="2"/>
    </w:pPr>
    <w:rPr>
      <w:rFonts w:cs="Arial"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paragraph" w:styleId="a3">
    <w:name w:val="header"/>
    <w:basedOn w:val="a"/>
    <w:link w:val="a4"/>
    <w:rsid w:val="000F2B14"/>
    <w:pPr>
      <w:tabs>
        <w:tab w:val="left" w:pos="567"/>
      </w:tabs>
      <w:spacing w:before="210"/>
    </w:pPr>
    <w:rPr>
      <w:sz w:val="16"/>
      <w:szCs w:val="16"/>
      <w:lang w:val="x-none" w:eastAsia="x-none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</w:pPr>
    <w:rPr>
      <w:lang w:val="x-none" w:eastAsia="x-none"/>
    </w:rPr>
  </w:style>
  <w:style w:type="character" w:styleId="a7">
    <w:name w:val="page number"/>
    <w:rsid w:val="0014671A"/>
    <w:rPr>
      <w:rFonts w:ascii="Arial" w:hAnsi="Arial"/>
      <w:sz w:val="20"/>
      <w:szCs w:val="20"/>
    </w:rPr>
  </w:style>
  <w:style w:type="table" w:styleId="a8">
    <w:name w:val="Table Grid"/>
    <w:basedOn w:val="a1"/>
    <w:uiPriority w:val="59"/>
    <w:rsid w:val="00D13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Новый абзац"/>
    <w:basedOn w:val="a"/>
    <w:qFormat/>
    <w:rsid w:val="00DF4FEF"/>
    <w:pPr>
      <w:spacing w:after="120"/>
      <w:ind w:firstLine="567"/>
      <w:jc w:val="both"/>
    </w:pPr>
  </w:style>
  <w:style w:type="paragraph" w:customStyle="1" w:styleId="-">
    <w:name w:val="Маркер [-]"/>
    <w:basedOn w:val="a"/>
    <w:qFormat/>
    <w:rsid w:val="00DF4FEF"/>
    <w:pPr>
      <w:numPr>
        <w:numId w:val="5"/>
      </w:numPr>
      <w:spacing w:after="120"/>
      <w:jc w:val="both"/>
    </w:pPr>
  </w:style>
  <w:style w:type="paragraph" w:styleId="aa">
    <w:name w:val="Balloon Text"/>
    <w:basedOn w:val="a"/>
    <w:semiHidden/>
    <w:rsid w:val="007B566C"/>
    <w:rPr>
      <w:rFonts w:ascii="Tahoma" w:hAnsi="Tahoma" w:cs="Tahoma"/>
      <w:sz w:val="16"/>
      <w:szCs w:val="16"/>
    </w:rPr>
  </w:style>
  <w:style w:type="character" w:styleId="ab">
    <w:name w:val="Strong"/>
    <w:uiPriority w:val="22"/>
    <w:qFormat/>
    <w:rsid w:val="00E3766F"/>
    <w:rPr>
      <w:b/>
      <w:bCs/>
    </w:rPr>
  </w:style>
  <w:style w:type="character" w:customStyle="1" w:styleId="a4">
    <w:name w:val="Верхний колонтитул Знак"/>
    <w:link w:val="a3"/>
    <w:rsid w:val="00A8070F"/>
    <w:rPr>
      <w:rFonts w:ascii="Arial" w:hAnsi="Arial"/>
      <w:sz w:val="16"/>
      <w:szCs w:val="16"/>
    </w:rPr>
  </w:style>
  <w:style w:type="character" w:customStyle="1" w:styleId="a6">
    <w:name w:val="Нижний колонтитул Знак"/>
    <w:link w:val="a5"/>
    <w:rsid w:val="00A8070F"/>
    <w:rPr>
      <w:rFonts w:ascii="Arial" w:hAnsi="Arial"/>
      <w:sz w:val="24"/>
    </w:rPr>
  </w:style>
  <w:style w:type="character" w:styleId="ac">
    <w:name w:val="Hyperlink"/>
    <w:uiPriority w:val="99"/>
    <w:unhideWhenUsed/>
    <w:rsid w:val="00004B10"/>
    <w:rPr>
      <w:color w:val="0563C1"/>
      <w:u w:val="single"/>
    </w:rPr>
  </w:style>
  <w:style w:type="character" w:styleId="ad">
    <w:name w:val="FollowedHyperlink"/>
    <w:uiPriority w:val="99"/>
    <w:unhideWhenUsed/>
    <w:rsid w:val="00004B10"/>
    <w:rPr>
      <w:color w:val="954F72"/>
      <w:u w:val="single"/>
    </w:rPr>
  </w:style>
  <w:style w:type="paragraph" w:customStyle="1" w:styleId="msonormal0">
    <w:name w:val="msonormal"/>
    <w:basedOn w:val="a"/>
    <w:rsid w:val="00004B10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xl65">
    <w:name w:val="xl65"/>
    <w:basedOn w:val="a"/>
    <w:rsid w:val="00004B10"/>
    <w:pPr>
      <w:pBdr>
        <w:top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textAlignment w:val="center"/>
    </w:pPr>
    <w:rPr>
      <w:rFonts w:cs="Arial"/>
      <w:szCs w:val="24"/>
    </w:rPr>
  </w:style>
  <w:style w:type="paragraph" w:customStyle="1" w:styleId="xl66">
    <w:name w:val="xl66"/>
    <w:basedOn w:val="a"/>
    <w:rsid w:val="00004B10"/>
    <w:pPr>
      <w:pBdr>
        <w:top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cs="Arial"/>
      <w:szCs w:val="24"/>
    </w:rPr>
  </w:style>
  <w:style w:type="paragraph" w:customStyle="1" w:styleId="xl67">
    <w:name w:val="xl67"/>
    <w:basedOn w:val="a"/>
    <w:rsid w:val="00004B10"/>
    <w:pPr>
      <w:pBdr>
        <w:top w:val="single" w:sz="8" w:space="0" w:color="auto"/>
        <w:left w:val="single" w:sz="12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cs="Arial"/>
      <w:szCs w:val="24"/>
    </w:rPr>
  </w:style>
  <w:style w:type="paragraph" w:customStyle="1" w:styleId="xl68">
    <w:name w:val="xl68"/>
    <w:basedOn w:val="a"/>
    <w:rsid w:val="0009046E"/>
    <w:pPr>
      <w:pBdr>
        <w:top w:val="single" w:sz="8" w:space="0" w:color="auto"/>
        <w:left w:val="single" w:sz="12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cs="Arial"/>
      <w:szCs w:val="24"/>
    </w:rPr>
  </w:style>
  <w:style w:type="paragraph" w:customStyle="1" w:styleId="xl69">
    <w:name w:val="xl69"/>
    <w:basedOn w:val="a"/>
    <w:rsid w:val="0009046E"/>
    <w:pPr>
      <w:pBdr>
        <w:right w:val="single" w:sz="12" w:space="0" w:color="auto"/>
      </w:pBdr>
      <w:spacing w:before="100" w:beforeAutospacing="1" w:after="100" w:afterAutospacing="1"/>
      <w:textAlignment w:val="center"/>
    </w:pPr>
    <w:rPr>
      <w:rFonts w:cs="Arial"/>
      <w:szCs w:val="24"/>
    </w:rPr>
  </w:style>
  <w:style w:type="paragraph" w:customStyle="1" w:styleId="xl70">
    <w:name w:val="xl70"/>
    <w:basedOn w:val="a"/>
    <w:rsid w:val="0009046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xl71">
    <w:name w:val="xl71"/>
    <w:basedOn w:val="a"/>
    <w:rsid w:val="0009046E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</w:rPr>
  </w:style>
  <w:style w:type="paragraph" w:customStyle="1" w:styleId="xl72">
    <w:name w:val="xl72"/>
    <w:basedOn w:val="a"/>
    <w:rsid w:val="0009046E"/>
    <w:pPr>
      <w:pBdr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cs="Arial"/>
      <w:szCs w:val="24"/>
    </w:rPr>
  </w:style>
  <w:style w:type="paragraph" w:styleId="ae">
    <w:name w:val="List Paragraph"/>
    <w:basedOn w:val="a"/>
    <w:uiPriority w:val="34"/>
    <w:qFormat/>
    <w:rsid w:val="00E90C0E"/>
    <w:pPr>
      <w:ind w:left="720"/>
      <w:contextualSpacing/>
    </w:pPr>
    <w:rPr>
      <w:rFonts w:ascii="Times New Roman" w:hAnsi="Times New Roman"/>
      <w:szCs w:val="24"/>
    </w:rPr>
  </w:style>
  <w:style w:type="paragraph" w:customStyle="1" w:styleId="Default">
    <w:name w:val="Default"/>
    <w:rsid w:val="00E63FD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&#1064;&#1072;&#1073;&#1083;&#1086;&#1085;&#1099;\Office\&#1044;&#1086;&#1075;.3669\&#1044;&#1086;&#1075;.3669=&#1057;&#1087;&#1077;&#1094;&#1080;&#1092;&#1080;&#1082;&#1072;&#1094;&#1080;&#1103;-&#1054;&#1048;&#1052;,%202&#8470;%20&#1083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>
  <LongProp xmlns="" name="#Наименование_объекта_строительства"><![CDATA[Западно-Сибирский комплекс глубокой переработки углеводородного сырья (УВС) в полиолефины мощностью 2,0 млн. тонн в год с соответствующими объектами общезаводского хозяйства (ОЗХ). Техническое перевооружение существующих объектов ООО "Тобольск-Нефтехим" и ООО "Тобольск-Полимер"]]></LongProp>
</Long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4811E118936E74BAE6BD6D745D634E2" ma:contentTypeVersion="0" ma:contentTypeDescription="Создание документа." ma:contentTypeScope="" ma:versionID="f64d9e65060182765d672a619673418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42F86D-D54C-49A7-A01A-11809466D0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F3F486-02B4-4537-968D-03B92E5C6774}">
  <ds:schemaRefs>
    <ds:schemaRef ds:uri="http://schemas.microsoft.com/office/2006/metadata/longProperties"/>
    <ds:schemaRef ds:uri=""/>
  </ds:schemaRefs>
</ds:datastoreItem>
</file>

<file path=customXml/itemProps3.xml><?xml version="1.0" encoding="utf-8"?>
<ds:datastoreItem xmlns:ds="http://schemas.openxmlformats.org/officeDocument/2006/customXml" ds:itemID="{BC87B4C6-291B-4DBD-B171-9FA214D216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728079-241C-4787-AEAA-0B55AC40C9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5352045-33B5-425A-802C-2CA780A12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Дог.3669=Спецификация-ОИМ, 2№ листа.dot</Template>
  <TotalTime>0</TotalTime>
  <Pages>4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BCC Co.</Company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Земфиров Сергей Викторович</dc:creator>
  <cp:keywords/>
  <dc:description/>
  <cp:lastModifiedBy>Druzev Yuriy</cp:lastModifiedBy>
  <cp:revision>2</cp:revision>
  <cp:lastPrinted>2024-03-05T10:43:00Z</cp:lastPrinted>
  <dcterms:created xsi:type="dcterms:W3CDTF">2024-12-10T05:58:00Z</dcterms:created>
  <dcterms:modified xsi:type="dcterms:W3CDTF">2024-12-10T05:58:00Z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#Инв.№">
    <vt:lpwstr> </vt:lpwstr>
  </property>
  <property fmtid="{D5CDD505-2E9C-101B-9397-08002B2CF9AE}" pid="3" name="#Обозначение_документа">
    <vt:lpwstr>AGCC.287-1600-SKUD.CJ</vt:lpwstr>
  </property>
  <property fmtid="{D5CDD505-2E9C-101B-9397-08002B2CF9AE}" pid="4" name="#Стадия">
    <vt:lpwstr>Р</vt:lpwstr>
  </property>
  <property fmtid="{D5CDD505-2E9C-101B-9397-08002B2CF9AE}" pid="5" name="#ВзаменИнв.№">
    <vt:lpwstr> </vt:lpwstr>
  </property>
  <property fmtid="{D5CDD505-2E9C-101B-9397-08002B2CF9AE}" pid="6" name="#Наименование_объекта_строительства">
    <vt:lpwstr>Амурский газохимический комплекс (ГХК)</vt:lpwstr>
  </property>
  <property fmtid="{D5CDD505-2E9C-101B-9397-08002B2CF9AE}" pid="7" name="#Наименование_сооружения">
    <vt:lpwstr> </vt:lpwstr>
  </property>
  <property fmtid="{D5CDD505-2E9C-101B-9397-08002B2CF9AE}" pid="8" name="#Наименование_документа">
    <vt:lpwstr>Таблица соединений и подключений </vt:lpwstr>
  </property>
  <property fmtid="{D5CDD505-2E9C-101B-9397-08002B2CF9AE}" pid="9" name="_dlc_DocId">
    <vt:lpwstr> </vt:lpwstr>
  </property>
  <property fmtid="{D5CDD505-2E9C-101B-9397-08002B2CF9AE}" pid="10" name="_dlc_DocIdItemGuid">
    <vt:lpwstr> </vt:lpwstr>
  </property>
  <property fmtid="{D5CDD505-2E9C-101B-9397-08002B2CF9AE}" pid="11" name="_dlc_DocIdUrl">
    <vt:lpwstr> </vt:lpwstr>
  </property>
  <property fmtid="{D5CDD505-2E9C-101B-9397-08002B2CF9AE}" pid="12" name="#Revision">
    <vt:lpwstr>0</vt:lpwstr>
  </property>
  <property fmtid="{D5CDD505-2E9C-101B-9397-08002B2CF9AE}" pid="13" name="EditedByMacro">
    <vt:lpwstr>11/17/2023</vt:lpwstr>
  </property>
</Properties>
</file>